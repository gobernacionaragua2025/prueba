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089" w:type="pct"/>
        <w:tblLayout w:type="fixed"/>
        <w:tblLook w:val="0600" w:firstRow="0" w:lastRow="0" w:firstColumn="0" w:lastColumn="0" w:noHBand="1" w:noVBand="1"/>
      </w:tblPr>
      <w:tblGrid>
        <w:gridCol w:w="614"/>
        <w:gridCol w:w="187"/>
        <w:gridCol w:w="3575"/>
        <w:gridCol w:w="905"/>
        <w:gridCol w:w="24"/>
        <w:gridCol w:w="716"/>
        <w:gridCol w:w="27"/>
        <w:gridCol w:w="3509"/>
        <w:gridCol w:w="937"/>
        <w:gridCol w:w="54"/>
        <w:gridCol w:w="4291"/>
      </w:tblGrid>
      <w:tr w:rsidR="005B624C" w:rsidRPr="00F90EC1" w:rsidTr="00C9389F">
        <w:trPr>
          <w:gridAfter w:val="2"/>
          <w:wAfter w:w="4661" w:type="dxa"/>
          <w:trHeight w:hRule="exact" w:val="1363"/>
        </w:trPr>
        <w:tc>
          <w:tcPr>
            <w:tcW w:w="644" w:type="dxa"/>
          </w:tcPr>
          <w:p w:rsidR="005B624C" w:rsidRPr="00F90EC1" w:rsidRDefault="005B624C">
            <w:pPr>
              <w:pStyle w:val="Ttulodelprograma"/>
              <w:rPr>
                <w:color w:val="44546A" w:themeColor="text2"/>
              </w:rPr>
            </w:pPr>
          </w:p>
        </w:tc>
        <w:tc>
          <w:tcPr>
            <w:tcW w:w="10555" w:type="dxa"/>
            <w:gridSpan w:val="8"/>
          </w:tcPr>
          <w:sdt>
            <w:sdtPr>
              <w:rPr>
                <w:noProof/>
                <w:lang w:val="es-ES_tradnl"/>
              </w:rPr>
              <w:alias w:val="Categoría"/>
              <w:tag w:val=""/>
              <w:id w:val="1543715586"/>
              <w:placeholder>
                <w:docPart w:val="4C4E347B8CFC474199EA9B9C0AEF78DA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p w:rsidR="00655569" w:rsidRPr="00DF57B9" w:rsidRDefault="00655569" w:rsidP="00655569">
                <w:pPr>
                  <w:pStyle w:val="Informacindecontacto"/>
                  <w:rPr>
                    <w:noProof/>
                    <w:lang w:val="es-ES_tradnl"/>
                  </w:rPr>
                </w:pPr>
                <w:r>
                  <w:rPr>
                    <w:noProof/>
                    <w:lang w:val="es-ES_tradnl"/>
                  </w:rPr>
                  <w:t>Dirección General de Tecnología y Sistematización de Procesos</w:t>
                </w:r>
              </w:p>
            </w:sdtContent>
          </w:sdt>
          <w:p w:rsidR="00655569" w:rsidRPr="00DF57B9" w:rsidRDefault="00655569" w:rsidP="00655569">
            <w:pPr>
              <w:pStyle w:val="Informacindecontacto"/>
              <w:rPr>
                <w:noProof/>
                <w:lang w:val="es-ES_tradnl"/>
              </w:rPr>
            </w:pPr>
            <w:sdt>
              <w:sdtPr>
                <w:rPr>
                  <w:noProof/>
                  <w:lang w:val="es-ES_tradnl"/>
                </w:rPr>
                <w:alias w:val="Teléfono"/>
                <w:tag w:val="Teléfono"/>
                <w:id w:val="599758962"/>
                <w:placeholder>
                  <w:docPart w:val="EF5568BE2B434C50AEA4CB00534D4C5D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Content>
                <w:r w:rsidR="00261BD6">
                  <w:rPr>
                    <w:noProof/>
                    <w:lang w:val="es-ES_tradnl"/>
                  </w:rPr>
                  <w:t>Area de Desarrollo de Sistemas</w:t>
                </w:r>
              </w:sdtContent>
            </w:sdt>
          </w:p>
          <w:sdt>
            <w:sdtPr>
              <w:rPr>
                <w:noProof/>
                <w:lang w:val="es-ES_tradnl"/>
              </w:rPr>
              <w:alias w:val="Sitio web"/>
              <w:tag w:val="Sitio web"/>
              <w:id w:val="48967594"/>
              <w:placeholder>
                <w:docPart w:val="1E830D0A975D427F9E60701DABC96912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:text/>
            </w:sdtPr>
            <w:sdtContent>
              <w:p w:rsidR="00655569" w:rsidRPr="00DF57B9" w:rsidRDefault="00261BD6" w:rsidP="00655569">
                <w:pPr>
                  <w:pStyle w:val="Informacindecontacto"/>
                  <w:rPr>
                    <w:noProof/>
                    <w:lang w:val="es-ES_tradnl"/>
                  </w:rPr>
                </w:pPr>
                <w:r>
                  <w:rPr>
                    <w:noProof/>
                    <w:lang w:val="es-ES_tradnl"/>
                  </w:rPr>
                  <w:t>Dir de linea. Nohemi Delgado</w:t>
                </w:r>
              </w:p>
            </w:sdtContent>
          </w:sdt>
          <w:sdt>
            <w:sdtPr>
              <w:rPr>
                <w:rStyle w:val="nfasis"/>
                <w:noProof/>
                <w:lang w:val="es-ES_tradnl"/>
              </w:rPr>
              <w:alias w:val="Correo electrónico"/>
              <w:tag w:val=""/>
              <w:id w:val="1889536063"/>
              <w:placeholder>
                <w:docPart w:val="150C232379A94F40816083E846A34DDD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Content>
              <w:p w:rsidR="00655569" w:rsidRPr="00DF57B9" w:rsidRDefault="00261BD6" w:rsidP="00655569">
                <w:pPr>
                  <w:pStyle w:val="Informacindecontacto"/>
                  <w:rPr>
                    <w:rStyle w:val="nfasis"/>
                    <w:noProof/>
                    <w:lang w:val="es-ES_tradnl"/>
                  </w:rPr>
                </w:pPr>
                <w:r>
                  <w:rPr>
                    <w:rStyle w:val="nfasis"/>
                    <w:noProof/>
                    <w:lang w:val="es-ES_tradnl"/>
                  </w:rPr>
                  <w:t xml:space="preserve">Actividades: Julio - Agosto </w:t>
                </w:r>
                <w:r w:rsidR="00643790">
                  <w:rPr>
                    <w:rStyle w:val="nfasis"/>
                    <w:noProof/>
                    <w:lang w:val="es-ES_tradnl"/>
                  </w:rPr>
                  <w:t>–</w:t>
                </w:r>
                <w:r>
                  <w:rPr>
                    <w:rStyle w:val="nfasis"/>
                    <w:noProof/>
                    <w:lang w:val="es-ES_tradnl"/>
                  </w:rPr>
                  <w:t xml:space="preserve"> Septiembre</w:t>
                </w:r>
                <w:r w:rsidR="00643790">
                  <w:rPr>
                    <w:rStyle w:val="nfasis"/>
                    <w:noProof/>
                    <w:lang w:val="es-ES_tradnl"/>
                  </w:rPr>
                  <w:t xml:space="preserve"> (2024)</w:t>
                </w:r>
              </w:p>
            </w:sdtContent>
          </w:sdt>
          <w:p w:rsidR="00655569" w:rsidRPr="00DF57B9" w:rsidRDefault="00655569" w:rsidP="00655569">
            <w:pPr>
              <w:pStyle w:val="Nombre"/>
              <w:rPr>
                <w:noProof/>
                <w:lang w:val="es-ES_tradnl"/>
              </w:rPr>
            </w:pPr>
            <w:sdt>
              <w:sdtPr>
                <w:rPr>
                  <w:noProof/>
                  <w:lang w:val="es-ES_tradnl"/>
                </w:rPr>
                <w:alias w:val="SU NOMBRE"/>
                <w:tag w:val=""/>
                <w:id w:val="1197042864"/>
                <w:placeholder>
                  <w:docPart w:val="2158A30864364DC996688C3275061AE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261BD6" w:rsidRPr="000F33A6">
                  <w:t>[Su nombre]</w:t>
                </w:r>
              </w:sdtContent>
            </w:sdt>
          </w:p>
          <w:p w:rsidR="005B624C" w:rsidRPr="00F90EC1" w:rsidRDefault="005B624C" w:rsidP="00F72EB9">
            <w:pPr>
              <w:pStyle w:val="Ttulodelprograma"/>
              <w:jc w:val="right"/>
            </w:pPr>
          </w:p>
        </w:tc>
      </w:tr>
      <w:tr w:rsidR="003A5E7E" w:rsidRPr="00F90EC1" w:rsidTr="00C9389F">
        <w:trPr>
          <w:gridAfter w:val="2"/>
          <w:wAfter w:w="4661" w:type="dxa"/>
          <w:trHeight w:hRule="exact" w:val="698"/>
        </w:trPr>
        <w:tc>
          <w:tcPr>
            <w:tcW w:w="11199" w:type="dxa"/>
            <w:gridSpan w:val="9"/>
          </w:tcPr>
          <w:p w:rsidR="003A5E7E" w:rsidRPr="00F90EC1" w:rsidRDefault="003A5E7E" w:rsidP="003A5E7E">
            <w:pPr>
              <w:pStyle w:val="Dadelasemana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PROYECTO: DESARROLLO DE SISTEMA CONFIRMA VOTO PRESIDENCIALES 2024</w:t>
            </w:r>
          </w:p>
          <w:p w:rsidR="003A5E7E" w:rsidRPr="00F90EC1" w:rsidRDefault="003A5E7E" w:rsidP="003A5E7E">
            <w:pPr>
              <w:pStyle w:val="Dadelasemana"/>
            </w:pPr>
          </w:p>
        </w:tc>
      </w:tr>
      <w:tr w:rsidR="00BF5113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BF5113" w:rsidRPr="00F90EC1" w:rsidRDefault="00BF5113">
            <w:pPr>
              <w:pStyle w:val="Hora"/>
              <w:rPr>
                <w:color w:val="auto"/>
              </w:rPr>
            </w:pPr>
          </w:p>
        </w:tc>
        <w:tc>
          <w:tcPr>
            <w:tcW w:w="4791" w:type="dxa"/>
            <w:gridSpan w:val="2"/>
            <w:shd w:val="clear" w:color="auto" w:fill="2C567A" w:themeFill="accent1"/>
          </w:tcPr>
          <w:p w:rsidR="00BF5113" w:rsidRPr="009D0058" w:rsidRDefault="00BF5113" w:rsidP="00D05149">
            <w:pPr>
              <w:pStyle w:val="Encabezadodecolumna"/>
              <w:rPr>
                <w:b/>
                <w:sz w:val="20"/>
                <w:szCs w:val="20"/>
              </w:rPr>
            </w:pPr>
            <w:r w:rsidRPr="009D0058">
              <w:rPr>
                <w:b/>
                <w:sz w:val="20"/>
                <w:szCs w:val="20"/>
                <w:lang w:bidi="es-ES"/>
              </w:rPr>
              <w:t>Módulo I.</w:t>
            </w:r>
            <w:r w:rsidR="00B27D54">
              <w:rPr>
                <w:b/>
                <w:sz w:val="20"/>
                <w:szCs w:val="20"/>
                <w:lang w:bidi="es-ES"/>
              </w:rPr>
              <w:t xml:space="preserve"> </w:t>
            </w:r>
            <w:r w:rsidRPr="009D0058">
              <w:rPr>
                <w:b/>
                <w:sz w:val="20"/>
                <w:szCs w:val="20"/>
                <w:lang w:bidi="es-ES"/>
              </w:rPr>
              <w:t>instalación / inicio de sesion</w:t>
            </w:r>
          </w:p>
        </w:tc>
        <w:tc>
          <w:tcPr>
            <w:tcW w:w="778" w:type="dxa"/>
            <w:gridSpan w:val="2"/>
          </w:tcPr>
          <w:p w:rsidR="00BF5113" w:rsidRPr="00F90EC1" w:rsidRDefault="00BF5113">
            <w:pPr>
              <w:pStyle w:val="Hora"/>
              <w:rPr>
                <w:color w:val="FFFFFF" w:themeColor="background1"/>
              </w:rPr>
            </w:pPr>
          </w:p>
        </w:tc>
        <w:tc>
          <w:tcPr>
            <w:tcW w:w="4841" w:type="dxa"/>
            <w:gridSpan w:val="4"/>
            <w:shd w:val="clear" w:color="auto" w:fill="2C567A" w:themeFill="accent1"/>
          </w:tcPr>
          <w:p w:rsidR="00BF5113" w:rsidRPr="009D0058" w:rsidRDefault="00BF5113" w:rsidP="00D05149">
            <w:pPr>
              <w:pStyle w:val="Encabezadodecolumna"/>
              <w:rPr>
                <w:b/>
                <w:sz w:val="20"/>
                <w:szCs w:val="20"/>
              </w:rPr>
            </w:pPr>
            <w:r w:rsidRPr="009D0058">
              <w:rPr>
                <w:b/>
                <w:sz w:val="20"/>
                <w:szCs w:val="20"/>
                <w:lang w:bidi="es-ES"/>
              </w:rPr>
              <w:t xml:space="preserve">modulo II. </w:t>
            </w:r>
            <w:r w:rsidR="00C10852" w:rsidRPr="009D0058">
              <w:rPr>
                <w:b/>
                <w:sz w:val="20"/>
                <w:szCs w:val="20"/>
                <w:lang w:bidi="es-ES"/>
              </w:rPr>
              <w:t>frameworks crud</w:t>
            </w:r>
          </w:p>
          <w:p w:rsidR="00BF5113" w:rsidRPr="00F90EC1" w:rsidRDefault="00BF5113" w:rsidP="00D05149">
            <w:pPr>
              <w:pStyle w:val="Encabezadodecolumna"/>
            </w:pPr>
            <w:r w:rsidRPr="00F90EC1">
              <w:rPr>
                <w:lang w:bidi="es-ES"/>
              </w:rPr>
              <w:t>Número</w:t>
            </w:r>
          </w:p>
        </w:tc>
      </w:tr>
      <w:tr w:rsidR="00142FD2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142FD2" w:rsidRPr="00F90EC1" w:rsidRDefault="00142FD2" w:rsidP="00142FD2">
            <w:pPr>
              <w:pStyle w:val="Hora"/>
            </w:pPr>
          </w:p>
        </w:tc>
        <w:tc>
          <w:tcPr>
            <w:tcW w:w="3834" w:type="dxa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957" w:type="dxa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  <w:tc>
          <w:tcPr>
            <w:tcW w:w="778" w:type="dxa"/>
            <w:gridSpan w:val="2"/>
          </w:tcPr>
          <w:p w:rsidR="00142FD2" w:rsidRPr="00F90EC1" w:rsidRDefault="00142FD2" w:rsidP="00142FD2">
            <w:pPr>
              <w:pStyle w:val="Hora"/>
            </w:pPr>
          </w:p>
        </w:tc>
        <w:tc>
          <w:tcPr>
            <w:tcW w:w="3792" w:type="dxa"/>
            <w:gridSpan w:val="2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1049" w:type="dxa"/>
            <w:gridSpan w:val="2"/>
          </w:tcPr>
          <w:p w:rsidR="00142FD2" w:rsidRPr="00142FD2" w:rsidRDefault="00142FD2" w:rsidP="00142FD2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</w:tr>
      <w:tr w:rsidR="005B624C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1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5B624C" w:rsidRPr="00F90EC1" w:rsidRDefault="00DC3A6F" w:rsidP="00D05149">
            <w:pPr>
              <w:pStyle w:val="Nombreynmero"/>
            </w:pPr>
            <w:r>
              <w:t>Instalación de Servidor Local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5B624C" w:rsidRPr="00F90EC1" w:rsidRDefault="00B8765E" w:rsidP="00D05149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1</w:t>
            </w: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5B624C" w:rsidRPr="00F90EC1" w:rsidRDefault="00D52014" w:rsidP="00D05149">
            <w:pPr>
              <w:pStyle w:val="Nombreynmero"/>
            </w:pPr>
            <w:r>
              <w:t xml:space="preserve">Creación de paginas </w:t>
            </w:r>
            <w:r w:rsidR="00EF7681">
              <w:t xml:space="preserve">usuario </w:t>
            </w:r>
            <w:r>
              <w:t>Admin</w:t>
            </w:r>
            <w:r w:rsidR="00EF7681">
              <w:t>istrador</w:t>
            </w: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5B624C" w:rsidRPr="00F90EC1" w:rsidRDefault="00D52014" w:rsidP="00D05149">
            <w:pPr>
              <w:pStyle w:val="Nombreynmero"/>
            </w:pPr>
            <w:r>
              <w:t>1</w:t>
            </w:r>
          </w:p>
        </w:tc>
      </w:tr>
      <w:tr w:rsidR="005B624C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2</w:t>
            </w:r>
          </w:p>
        </w:tc>
        <w:tc>
          <w:tcPr>
            <w:tcW w:w="3834" w:type="dxa"/>
          </w:tcPr>
          <w:p w:rsidR="005B624C" w:rsidRPr="00F90EC1" w:rsidRDefault="00B8765E" w:rsidP="00D05149">
            <w:pPr>
              <w:pStyle w:val="Nombreynmero"/>
            </w:pPr>
            <w:r>
              <w:t>Instalación de Codeigneter</w:t>
            </w:r>
          </w:p>
        </w:tc>
        <w:tc>
          <w:tcPr>
            <w:tcW w:w="957" w:type="dxa"/>
          </w:tcPr>
          <w:p w:rsidR="005B624C" w:rsidRPr="00F90EC1" w:rsidRDefault="00B8765E" w:rsidP="00D05149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2</w:t>
            </w:r>
          </w:p>
        </w:tc>
        <w:tc>
          <w:tcPr>
            <w:tcW w:w="3792" w:type="dxa"/>
            <w:gridSpan w:val="2"/>
          </w:tcPr>
          <w:p w:rsidR="005B624C" w:rsidRPr="00F90EC1" w:rsidRDefault="00D52014" w:rsidP="00D05149">
            <w:pPr>
              <w:pStyle w:val="Nombreynmero"/>
            </w:pPr>
            <w:r>
              <w:t>Creación de pagina</w:t>
            </w:r>
            <w:r w:rsidR="00EF7681">
              <w:t>s</w:t>
            </w:r>
            <w:r>
              <w:t xml:space="preserve"> </w:t>
            </w:r>
            <w:r w:rsidR="00EF7681">
              <w:t xml:space="preserve">usuario </w:t>
            </w:r>
            <w:r>
              <w:t>Operador</w:t>
            </w:r>
          </w:p>
        </w:tc>
        <w:tc>
          <w:tcPr>
            <w:tcW w:w="1049" w:type="dxa"/>
            <w:gridSpan w:val="2"/>
          </w:tcPr>
          <w:p w:rsidR="005B624C" w:rsidRPr="00F90EC1" w:rsidRDefault="00D52014" w:rsidP="00D05149">
            <w:pPr>
              <w:pStyle w:val="Nombreynmero"/>
            </w:pPr>
            <w:r>
              <w:t>1</w:t>
            </w:r>
          </w:p>
        </w:tc>
      </w:tr>
      <w:tr w:rsidR="005B624C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3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5B624C" w:rsidRPr="00F90EC1" w:rsidRDefault="00B8765E" w:rsidP="00D05149">
            <w:pPr>
              <w:pStyle w:val="Nombreynmero"/>
            </w:pPr>
            <w:r>
              <w:t xml:space="preserve">Inclusión de Boostrap 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5B624C" w:rsidRPr="00F90EC1" w:rsidRDefault="00B8765E" w:rsidP="00D05149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3</w:t>
            </w: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5B624C" w:rsidRPr="00F90EC1" w:rsidRDefault="00D52014" w:rsidP="00D05149">
            <w:pPr>
              <w:pStyle w:val="Nombreynmero"/>
            </w:pPr>
            <w:r>
              <w:t>Diseño de Frontend</w:t>
            </w: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5B624C" w:rsidRPr="00F90EC1" w:rsidRDefault="00017B25" w:rsidP="00D05149">
            <w:pPr>
              <w:pStyle w:val="Nombreynmero"/>
            </w:pPr>
            <w:r>
              <w:t>4</w:t>
            </w:r>
          </w:p>
        </w:tc>
      </w:tr>
      <w:tr w:rsidR="005B624C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4</w:t>
            </w:r>
          </w:p>
        </w:tc>
        <w:tc>
          <w:tcPr>
            <w:tcW w:w="3834" w:type="dxa"/>
          </w:tcPr>
          <w:p w:rsidR="005B624C" w:rsidRPr="00F90EC1" w:rsidRDefault="00B8765E" w:rsidP="00D05149">
            <w:pPr>
              <w:pStyle w:val="Nombreynmero"/>
            </w:pPr>
            <w:r>
              <w:t>Conexión con base de datos</w:t>
            </w:r>
          </w:p>
        </w:tc>
        <w:tc>
          <w:tcPr>
            <w:tcW w:w="957" w:type="dxa"/>
          </w:tcPr>
          <w:p w:rsidR="005B624C" w:rsidRPr="00F90EC1" w:rsidRDefault="00B8765E" w:rsidP="00D05149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4</w:t>
            </w:r>
          </w:p>
        </w:tc>
        <w:tc>
          <w:tcPr>
            <w:tcW w:w="3792" w:type="dxa"/>
            <w:gridSpan w:val="2"/>
          </w:tcPr>
          <w:p w:rsidR="005B624C" w:rsidRPr="00F90EC1" w:rsidRDefault="006C34C9" w:rsidP="00D05149">
            <w:pPr>
              <w:pStyle w:val="Nombreynmero"/>
            </w:pPr>
            <w:r>
              <w:t>Diseño de tabla en</w:t>
            </w:r>
            <w:r w:rsidR="00D52014">
              <w:t xml:space="preserve"> bd</w:t>
            </w:r>
          </w:p>
        </w:tc>
        <w:tc>
          <w:tcPr>
            <w:tcW w:w="1049" w:type="dxa"/>
            <w:gridSpan w:val="2"/>
          </w:tcPr>
          <w:p w:rsidR="005B624C" w:rsidRPr="00F90EC1" w:rsidRDefault="00017B25" w:rsidP="00D05149">
            <w:pPr>
              <w:pStyle w:val="Nombreynmero"/>
            </w:pPr>
            <w:r>
              <w:t>1</w:t>
            </w:r>
          </w:p>
        </w:tc>
      </w:tr>
      <w:tr w:rsidR="005B624C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5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5B624C" w:rsidRPr="00F90EC1" w:rsidRDefault="00B8765E" w:rsidP="00D05149">
            <w:pPr>
              <w:pStyle w:val="Nombreynmero"/>
            </w:pPr>
            <w:r>
              <w:t>Relación de base de datos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5B624C" w:rsidRPr="00F90EC1" w:rsidRDefault="00B8765E" w:rsidP="00D05149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5</w:t>
            </w: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5B624C" w:rsidRPr="00F90EC1" w:rsidRDefault="00D503F3" w:rsidP="00D05149">
            <w:pPr>
              <w:pStyle w:val="Nombreynmero"/>
            </w:pPr>
            <w:r>
              <w:t>Programación por ente</w:t>
            </w: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5B624C" w:rsidRPr="00F90EC1" w:rsidRDefault="00D52014" w:rsidP="00D05149">
            <w:pPr>
              <w:pStyle w:val="Nombreynmero"/>
            </w:pPr>
            <w:r>
              <w:t>37</w:t>
            </w:r>
          </w:p>
        </w:tc>
      </w:tr>
      <w:tr w:rsidR="005B624C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6</w:t>
            </w:r>
          </w:p>
        </w:tc>
        <w:tc>
          <w:tcPr>
            <w:tcW w:w="3834" w:type="dxa"/>
          </w:tcPr>
          <w:p w:rsidR="005B624C" w:rsidRPr="00F90EC1" w:rsidRDefault="00AA3A0B" w:rsidP="00D05149">
            <w:pPr>
              <w:pStyle w:val="Nombreynmero"/>
            </w:pPr>
            <w:r>
              <w:t>Tabla usuario, niveles de usu</w:t>
            </w:r>
            <w:r w:rsidR="00101DAC">
              <w:t>ario</w:t>
            </w:r>
          </w:p>
        </w:tc>
        <w:tc>
          <w:tcPr>
            <w:tcW w:w="957" w:type="dxa"/>
          </w:tcPr>
          <w:p w:rsidR="005B624C" w:rsidRPr="00F90EC1" w:rsidRDefault="00101DAC" w:rsidP="00D05149">
            <w:pPr>
              <w:pStyle w:val="Nombreynmero"/>
            </w:pPr>
            <w:r>
              <w:t>4</w:t>
            </w:r>
          </w:p>
        </w:tc>
        <w:tc>
          <w:tcPr>
            <w:tcW w:w="778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6</w:t>
            </w:r>
          </w:p>
        </w:tc>
        <w:tc>
          <w:tcPr>
            <w:tcW w:w="3792" w:type="dxa"/>
            <w:gridSpan w:val="2"/>
          </w:tcPr>
          <w:p w:rsidR="005B624C" w:rsidRPr="00F90EC1" w:rsidRDefault="00D52014" w:rsidP="00D05149">
            <w:pPr>
              <w:pStyle w:val="Nombreynmero"/>
            </w:pPr>
            <w:r>
              <w:t>Programación por municipios</w:t>
            </w:r>
          </w:p>
        </w:tc>
        <w:tc>
          <w:tcPr>
            <w:tcW w:w="1049" w:type="dxa"/>
            <w:gridSpan w:val="2"/>
          </w:tcPr>
          <w:p w:rsidR="005B624C" w:rsidRPr="00F90EC1" w:rsidRDefault="00D52014" w:rsidP="00D05149">
            <w:pPr>
              <w:pStyle w:val="Nombreynmero"/>
            </w:pPr>
            <w:r>
              <w:t>18</w:t>
            </w:r>
          </w:p>
        </w:tc>
      </w:tr>
      <w:tr w:rsidR="005B624C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7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5B624C" w:rsidRPr="00F90EC1" w:rsidRDefault="004F2769" w:rsidP="00D05149">
            <w:pPr>
              <w:pStyle w:val="Nombreynmero"/>
            </w:pPr>
            <w:r>
              <w:t xml:space="preserve">Creación de </w:t>
            </w:r>
            <w:r w:rsidR="00AF6005">
              <w:t>formulario login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5B624C" w:rsidRPr="00F90EC1" w:rsidRDefault="00AF6005" w:rsidP="00D05149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7</w:t>
            </w: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5B624C" w:rsidRPr="00F90EC1" w:rsidRDefault="00017B25" w:rsidP="00D05149">
            <w:pPr>
              <w:pStyle w:val="Nombreynmero"/>
            </w:pPr>
            <w:r>
              <w:t>Mensajes de Advertencia</w:t>
            </w: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5B624C" w:rsidRPr="00F90EC1" w:rsidRDefault="00017B25" w:rsidP="00D05149">
            <w:pPr>
              <w:pStyle w:val="Nombreynmero"/>
            </w:pPr>
            <w:r>
              <w:t>4</w:t>
            </w:r>
          </w:p>
        </w:tc>
      </w:tr>
      <w:tr w:rsidR="005B624C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8</w:t>
            </w:r>
          </w:p>
        </w:tc>
        <w:tc>
          <w:tcPr>
            <w:tcW w:w="3834" w:type="dxa"/>
          </w:tcPr>
          <w:p w:rsidR="005B624C" w:rsidRPr="00F90EC1" w:rsidRDefault="00AF6005" w:rsidP="00D05149">
            <w:pPr>
              <w:pStyle w:val="Nombreynmero"/>
            </w:pPr>
            <w:r>
              <w:t>Creación de Inicio de Sesión</w:t>
            </w:r>
            <w:r w:rsidR="00E03A43">
              <w:t xml:space="preserve"> y roles</w:t>
            </w:r>
          </w:p>
        </w:tc>
        <w:tc>
          <w:tcPr>
            <w:tcW w:w="957" w:type="dxa"/>
          </w:tcPr>
          <w:p w:rsidR="005B624C" w:rsidRPr="00F90EC1" w:rsidRDefault="00E03A43" w:rsidP="00D05149">
            <w:pPr>
              <w:pStyle w:val="Nombreynmero"/>
            </w:pPr>
            <w:r>
              <w:t>4</w:t>
            </w:r>
          </w:p>
        </w:tc>
        <w:tc>
          <w:tcPr>
            <w:tcW w:w="778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8</w:t>
            </w:r>
          </w:p>
        </w:tc>
        <w:tc>
          <w:tcPr>
            <w:tcW w:w="3792" w:type="dxa"/>
            <w:gridSpan w:val="2"/>
          </w:tcPr>
          <w:p w:rsidR="005B624C" w:rsidRPr="00F90EC1" w:rsidRDefault="00EF7681" w:rsidP="00D05149">
            <w:pPr>
              <w:pStyle w:val="Nombreynmero"/>
            </w:pPr>
            <w:r>
              <w:t>Contador de votos efectuados</w:t>
            </w:r>
          </w:p>
        </w:tc>
        <w:tc>
          <w:tcPr>
            <w:tcW w:w="1049" w:type="dxa"/>
            <w:gridSpan w:val="2"/>
          </w:tcPr>
          <w:p w:rsidR="005B624C" w:rsidRPr="00F90EC1" w:rsidRDefault="00EF7681" w:rsidP="00D05149">
            <w:pPr>
              <w:pStyle w:val="Nombreynmero"/>
            </w:pPr>
            <w:r>
              <w:t>2</w:t>
            </w:r>
          </w:p>
        </w:tc>
      </w:tr>
      <w:tr w:rsidR="005B624C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5B624C" w:rsidRPr="00F90EC1" w:rsidRDefault="00AF6005" w:rsidP="00D05149">
            <w:pPr>
              <w:pStyle w:val="Hora"/>
            </w:pPr>
            <w:r>
              <w:rPr>
                <w:lang w:bidi="es-ES"/>
              </w:rPr>
              <w:t>9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5B624C" w:rsidRPr="00F90EC1" w:rsidRDefault="00AF6005" w:rsidP="00AF6005">
            <w:pPr>
              <w:pStyle w:val="Nombreynmero"/>
            </w:pPr>
            <w:r>
              <w:t>Estructuación de Paginas Internas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5B624C" w:rsidRPr="00F90EC1" w:rsidRDefault="00AF6005" w:rsidP="00D05149">
            <w:pPr>
              <w:pStyle w:val="Nombreynmero"/>
            </w:pPr>
            <w:r>
              <w:t>4</w:t>
            </w:r>
          </w:p>
        </w:tc>
        <w:tc>
          <w:tcPr>
            <w:tcW w:w="778" w:type="dxa"/>
            <w:gridSpan w:val="2"/>
          </w:tcPr>
          <w:p w:rsidR="005B624C" w:rsidRPr="00F90EC1" w:rsidRDefault="004D7624" w:rsidP="00D05149">
            <w:pPr>
              <w:pStyle w:val="Hora"/>
            </w:pPr>
            <w:r>
              <w:rPr>
                <w:lang w:bidi="es-ES"/>
              </w:rPr>
              <w:t>9</w:t>
            </w: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5B624C" w:rsidRPr="00F90EC1" w:rsidRDefault="00EF7681" w:rsidP="00D05149">
            <w:pPr>
              <w:pStyle w:val="Nombreynmero"/>
            </w:pPr>
            <w:r>
              <w:t>Contador de votos por municipios</w:t>
            </w: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5B624C" w:rsidRPr="00F90EC1" w:rsidRDefault="00EF7681" w:rsidP="00D05149">
            <w:pPr>
              <w:pStyle w:val="Nombreynmero"/>
            </w:pPr>
            <w:r>
              <w:t>2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Default="006C34C9" w:rsidP="006C34C9">
            <w:pPr>
              <w:pStyle w:val="Hora"/>
              <w:rPr>
                <w:lang w:bidi="es-ES"/>
              </w:rPr>
            </w:pPr>
            <w:r>
              <w:rPr>
                <w:lang w:bidi="es-ES"/>
              </w:rPr>
              <w:t>10</w:t>
            </w:r>
          </w:p>
        </w:tc>
        <w:tc>
          <w:tcPr>
            <w:tcW w:w="3834" w:type="dxa"/>
            <w:shd w:val="clear" w:color="auto" w:fill="auto"/>
          </w:tcPr>
          <w:p w:rsidR="006C34C9" w:rsidRDefault="006C34C9" w:rsidP="006C34C9">
            <w:pPr>
              <w:pStyle w:val="Nombreynmero"/>
            </w:pPr>
            <w:r>
              <w:t>Protección de Páginas internas</w:t>
            </w:r>
          </w:p>
        </w:tc>
        <w:tc>
          <w:tcPr>
            <w:tcW w:w="957" w:type="dxa"/>
            <w:shd w:val="clear" w:color="auto" w:fill="auto"/>
          </w:tcPr>
          <w:p w:rsidR="006C34C9" w:rsidRDefault="006C34C9" w:rsidP="006C34C9">
            <w:pPr>
              <w:pStyle w:val="Nombreynmero"/>
            </w:pPr>
            <w:r>
              <w:t>8</w:t>
            </w:r>
          </w:p>
        </w:tc>
        <w:tc>
          <w:tcPr>
            <w:tcW w:w="778" w:type="dxa"/>
            <w:gridSpan w:val="2"/>
            <w:shd w:val="clear" w:color="auto" w:fill="auto"/>
          </w:tcPr>
          <w:p w:rsidR="006C34C9" w:rsidRDefault="006C34C9" w:rsidP="006C34C9">
            <w:pPr>
              <w:pStyle w:val="Hora"/>
              <w:rPr>
                <w:lang w:bidi="es-ES"/>
              </w:rPr>
            </w:pPr>
            <w:r>
              <w:rPr>
                <w:lang w:bidi="es-ES"/>
              </w:rPr>
              <w:t>10</w:t>
            </w:r>
          </w:p>
        </w:tc>
        <w:tc>
          <w:tcPr>
            <w:tcW w:w="3792" w:type="dxa"/>
            <w:gridSpan w:val="2"/>
            <w:shd w:val="clear" w:color="auto" w:fill="auto"/>
          </w:tcPr>
          <w:p w:rsidR="006C34C9" w:rsidRPr="00F90EC1" w:rsidRDefault="006C34C9" w:rsidP="006C34C9">
            <w:pPr>
              <w:pStyle w:val="Nombreynmero"/>
            </w:pPr>
            <w:r>
              <w:t>Contador de votos por entes</w:t>
            </w:r>
          </w:p>
        </w:tc>
        <w:tc>
          <w:tcPr>
            <w:tcW w:w="1049" w:type="dxa"/>
            <w:gridSpan w:val="2"/>
            <w:shd w:val="clear" w:color="auto" w:fill="auto"/>
          </w:tcPr>
          <w:p w:rsidR="006C34C9" w:rsidRDefault="006C34C9" w:rsidP="006C34C9">
            <w:pPr>
              <w:pStyle w:val="Nombreynmero"/>
            </w:pPr>
            <w:r>
              <w:t>2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Default="006C34C9" w:rsidP="006C34C9">
            <w:pPr>
              <w:pStyle w:val="Hora"/>
              <w:rPr>
                <w:lang w:bidi="es-ES"/>
              </w:rPr>
            </w:pPr>
          </w:p>
        </w:tc>
        <w:tc>
          <w:tcPr>
            <w:tcW w:w="3834" w:type="dxa"/>
            <w:shd w:val="clear" w:color="auto" w:fill="F2F2F2" w:themeFill="background1" w:themeFillShade="F2"/>
          </w:tcPr>
          <w:p w:rsidR="006C34C9" w:rsidRDefault="006C34C9" w:rsidP="006C34C9">
            <w:pPr>
              <w:pStyle w:val="Nombreynmero"/>
            </w:pPr>
          </w:p>
        </w:tc>
        <w:tc>
          <w:tcPr>
            <w:tcW w:w="957" w:type="dxa"/>
            <w:shd w:val="clear" w:color="auto" w:fill="F2F2F2" w:themeFill="background1" w:themeFillShade="F2"/>
          </w:tcPr>
          <w:p w:rsidR="006C34C9" w:rsidRDefault="006C34C9" w:rsidP="006C34C9">
            <w:pPr>
              <w:pStyle w:val="Nombreynmero"/>
            </w:pPr>
          </w:p>
        </w:tc>
        <w:tc>
          <w:tcPr>
            <w:tcW w:w="778" w:type="dxa"/>
            <w:gridSpan w:val="2"/>
          </w:tcPr>
          <w:p w:rsidR="006C34C9" w:rsidRDefault="006C34C9" w:rsidP="006C34C9">
            <w:pPr>
              <w:pStyle w:val="Hora"/>
              <w:rPr>
                <w:lang w:bidi="es-ES"/>
              </w:rPr>
            </w:pPr>
            <w:r>
              <w:rPr>
                <w:lang w:bidi="es-ES"/>
              </w:rPr>
              <w:t>11</w:t>
            </w: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Tabla con datos, consulta y paginación</w:t>
            </w: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2</w:t>
            </w:r>
          </w:p>
        </w:tc>
      </w:tr>
      <w:tr w:rsidR="006C34C9" w:rsidRPr="00F90EC1" w:rsidTr="00C9389F">
        <w:trPr>
          <w:gridAfter w:val="2"/>
          <w:wAfter w:w="4661" w:type="dxa"/>
          <w:trHeight w:hRule="exact" w:val="524"/>
        </w:trPr>
        <w:tc>
          <w:tcPr>
            <w:tcW w:w="845" w:type="dxa"/>
            <w:gridSpan w:val="2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791" w:type="dxa"/>
            <w:gridSpan w:val="2"/>
            <w:vAlign w:val="bottom"/>
          </w:tcPr>
          <w:p w:rsidR="006C34C9" w:rsidRPr="00F90EC1" w:rsidRDefault="00F713E9" w:rsidP="00864C2E">
            <w:pPr>
              <w:pStyle w:val="Dadelasemana"/>
              <w:jc w:val="right"/>
            </w:pPr>
            <w:r w:rsidRPr="00C9389F">
              <w:rPr>
                <w:sz w:val="20"/>
                <w:szCs w:val="20"/>
              </w:rPr>
              <w:t>Subtotal</w:t>
            </w:r>
            <w:r>
              <w:t>:</w:t>
            </w:r>
            <w:r w:rsidR="00FF509D" w:rsidRPr="00FF509D">
              <w:rPr>
                <w:rFonts w:asciiTheme="minorHAnsi" w:hAnsiTheme="minorHAnsi" w:cstheme="minorHAnsi"/>
                <w:sz w:val="20"/>
                <w:szCs w:val="20"/>
              </w:rPr>
              <w:t>2</w:t>
            </w:r>
            <w:r w:rsidR="00864C2E">
              <w:rPr>
                <w:rFonts w:asciiTheme="minorHAnsi" w:hAnsiTheme="minorHAnsi" w:cstheme="minorHAnsi"/>
                <w:sz w:val="20"/>
                <w:szCs w:val="20"/>
              </w:rPr>
              <w:t>6</w:t>
            </w:r>
          </w:p>
        </w:tc>
        <w:tc>
          <w:tcPr>
            <w:tcW w:w="778" w:type="dxa"/>
            <w:gridSpan w:val="2"/>
            <w:vAlign w:val="bottom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785" w:type="dxa"/>
            <w:gridSpan w:val="3"/>
            <w:vAlign w:val="bottom"/>
          </w:tcPr>
          <w:p w:rsidR="006C34C9" w:rsidRPr="00C9389F" w:rsidRDefault="00F713E9" w:rsidP="006C34C9">
            <w:pPr>
              <w:pStyle w:val="Dadelasemana"/>
              <w:jc w:val="right"/>
              <w:rPr>
                <w:sz w:val="20"/>
                <w:szCs w:val="20"/>
              </w:rPr>
            </w:pPr>
            <w:r w:rsidRPr="00C9389F">
              <w:rPr>
                <w:sz w:val="20"/>
                <w:szCs w:val="20"/>
              </w:rPr>
              <w:t>Subtotal</w:t>
            </w:r>
            <w:r w:rsidR="006C34C9" w:rsidRPr="00C9389F">
              <w:rPr>
                <w:sz w:val="20"/>
                <w:szCs w:val="20"/>
              </w:rPr>
              <w:t xml:space="preserve">: </w:t>
            </w:r>
            <w:r w:rsidR="00FF509D">
              <w:rPr>
                <w:sz w:val="20"/>
                <w:szCs w:val="20"/>
              </w:rPr>
              <w:t>74</w:t>
            </w:r>
          </w:p>
        </w:tc>
      </w:tr>
      <w:tr w:rsidR="006C34C9" w:rsidRPr="00F90EC1" w:rsidTr="00C9389F">
        <w:trPr>
          <w:gridAfter w:val="2"/>
          <w:wAfter w:w="4661" w:type="dxa"/>
          <w:trHeight w:hRule="exact" w:val="524"/>
        </w:trPr>
        <w:tc>
          <w:tcPr>
            <w:tcW w:w="845" w:type="dxa"/>
            <w:gridSpan w:val="2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791" w:type="dxa"/>
            <w:gridSpan w:val="2"/>
            <w:vAlign w:val="bottom"/>
          </w:tcPr>
          <w:p w:rsidR="006C34C9" w:rsidRDefault="006C34C9" w:rsidP="006C34C9">
            <w:pPr>
              <w:pStyle w:val="Dadelasemana"/>
              <w:jc w:val="right"/>
            </w:pPr>
          </w:p>
        </w:tc>
        <w:tc>
          <w:tcPr>
            <w:tcW w:w="778" w:type="dxa"/>
            <w:gridSpan w:val="2"/>
            <w:vAlign w:val="bottom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785" w:type="dxa"/>
            <w:gridSpan w:val="3"/>
            <w:vAlign w:val="bottom"/>
          </w:tcPr>
          <w:p w:rsidR="006C34C9" w:rsidRDefault="006C34C9" w:rsidP="006C34C9">
            <w:pPr>
              <w:pStyle w:val="Dadelasemana"/>
              <w:jc w:val="right"/>
            </w:pPr>
          </w:p>
        </w:tc>
      </w:tr>
      <w:tr w:rsidR="006C34C9" w:rsidRPr="00F90EC1" w:rsidTr="00C9389F">
        <w:trPr>
          <w:gridAfter w:val="1"/>
          <w:wAfter w:w="4605" w:type="dxa"/>
          <w:trHeight w:hRule="exact" w:val="288"/>
        </w:trPr>
        <w:tc>
          <w:tcPr>
            <w:tcW w:w="845" w:type="dxa"/>
            <w:gridSpan w:val="2"/>
          </w:tcPr>
          <w:p w:rsidR="006C34C9" w:rsidRPr="00F90EC1" w:rsidRDefault="006C34C9" w:rsidP="006C34C9">
            <w:pPr>
              <w:pStyle w:val="Hora"/>
              <w:rPr>
                <w:color w:val="auto"/>
              </w:rPr>
            </w:pPr>
          </w:p>
        </w:tc>
        <w:tc>
          <w:tcPr>
            <w:tcW w:w="4791" w:type="dxa"/>
            <w:gridSpan w:val="2"/>
            <w:shd w:val="clear" w:color="auto" w:fill="0072C7" w:themeFill="accent2"/>
          </w:tcPr>
          <w:p w:rsidR="006C34C9" w:rsidRPr="009D0058" w:rsidRDefault="006C34C9" w:rsidP="006C34C9">
            <w:pPr>
              <w:pStyle w:val="Encabezadodecolumna"/>
              <w:rPr>
                <w:b/>
                <w:sz w:val="20"/>
                <w:szCs w:val="20"/>
              </w:rPr>
            </w:pPr>
            <w:r w:rsidRPr="009D0058">
              <w:rPr>
                <w:b/>
                <w:sz w:val="20"/>
                <w:szCs w:val="20"/>
                <w:lang w:bidi="es-ES"/>
              </w:rPr>
              <w:t>Módulo I</w:t>
            </w:r>
            <w:r>
              <w:rPr>
                <w:b/>
                <w:sz w:val="20"/>
                <w:szCs w:val="20"/>
                <w:lang w:bidi="es-ES"/>
              </w:rPr>
              <w:t>II.  estadistica</w:t>
            </w:r>
          </w:p>
          <w:p w:rsidR="006C34C9" w:rsidRPr="00F90EC1" w:rsidRDefault="006C34C9" w:rsidP="006C34C9">
            <w:pPr>
              <w:pStyle w:val="Encabezadodecolumna"/>
            </w:pPr>
            <w:r w:rsidRPr="00F90EC1">
              <w:rPr>
                <w:lang w:bidi="es-ES"/>
              </w:rPr>
              <w:t>Número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  <w:rPr>
                <w:color w:val="auto"/>
              </w:rPr>
            </w:pPr>
          </w:p>
        </w:tc>
        <w:tc>
          <w:tcPr>
            <w:tcW w:w="4841" w:type="dxa"/>
            <w:gridSpan w:val="4"/>
            <w:shd w:val="clear" w:color="auto" w:fill="0072C7" w:themeFill="accent2"/>
          </w:tcPr>
          <w:p w:rsidR="006C34C9" w:rsidRPr="009D0058" w:rsidRDefault="006C34C9" w:rsidP="006C34C9">
            <w:pPr>
              <w:pStyle w:val="Encabezadodecolumna"/>
              <w:rPr>
                <w:b/>
                <w:sz w:val="20"/>
                <w:szCs w:val="20"/>
              </w:rPr>
            </w:pPr>
            <w:r w:rsidRPr="009D0058">
              <w:rPr>
                <w:b/>
                <w:sz w:val="20"/>
                <w:szCs w:val="20"/>
                <w:lang w:bidi="es-ES"/>
              </w:rPr>
              <w:t>Módulo I</w:t>
            </w:r>
            <w:r>
              <w:rPr>
                <w:b/>
                <w:sz w:val="20"/>
                <w:szCs w:val="20"/>
                <w:lang w:bidi="es-ES"/>
              </w:rPr>
              <w:t>v. confirma voto</w:t>
            </w:r>
          </w:p>
          <w:p w:rsidR="006C34C9" w:rsidRPr="00F90EC1" w:rsidRDefault="006C34C9" w:rsidP="006C34C9">
            <w:pPr>
              <w:pStyle w:val="Encabezadodecolumna"/>
            </w:pP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834" w:type="dxa"/>
          </w:tcPr>
          <w:p w:rsidR="006C34C9" w:rsidRPr="00142FD2" w:rsidRDefault="006C34C9" w:rsidP="006C34C9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957" w:type="dxa"/>
          </w:tcPr>
          <w:p w:rsidR="006C34C9" w:rsidRPr="00142FD2" w:rsidRDefault="006C34C9" w:rsidP="006C34C9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792" w:type="dxa"/>
            <w:gridSpan w:val="2"/>
          </w:tcPr>
          <w:p w:rsidR="006C34C9" w:rsidRPr="00142FD2" w:rsidRDefault="006C34C9" w:rsidP="006C34C9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1049" w:type="dxa"/>
            <w:gridSpan w:val="2"/>
          </w:tcPr>
          <w:p w:rsidR="006C34C9" w:rsidRPr="00142FD2" w:rsidRDefault="006C34C9" w:rsidP="006C34C9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1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Programación de estadistica por ente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37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1</w:t>
            </w: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Programación de ventana confirma voto</w:t>
            </w: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1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rPr>
                <w:lang w:bidi="es-ES"/>
              </w:rPr>
              <w:t>2</w:t>
            </w:r>
          </w:p>
        </w:tc>
        <w:tc>
          <w:tcPr>
            <w:tcW w:w="3834" w:type="dxa"/>
          </w:tcPr>
          <w:p w:rsidR="006C34C9" w:rsidRPr="00F90EC1" w:rsidRDefault="006C34C9" w:rsidP="006C34C9">
            <w:pPr>
              <w:pStyle w:val="Nombreynmero"/>
            </w:pPr>
            <w:r>
              <w:t>Prog</w:t>
            </w:r>
            <w:r>
              <w:t>ramación de estadistica por municipio</w:t>
            </w:r>
          </w:p>
        </w:tc>
        <w:tc>
          <w:tcPr>
            <w:tcW w:w="957" w:type="dxa"/>
          </w:tcPr>
          <w:p w:rsidR="006C34C9" w:rsidRPr="00F90EC1" w:rsidRDefault="006C34C9" w:rsidP="006C34C9">
            <w:pPr>
              <w:pStyle w:val="Nombreynmero"/>
            </w:pPr>
            <w:r>
              <w:t>18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2</w:t>
            </w:r>
          </w:p>
        </w:tc>
        <w:tc>
          <w:tcPr>
            <w:tcW w:w="3792" w:type="dxa"/>
            <w:gridSpan w:val="2"/>
          </w:tcPr>
          <w:p w:rsidR="006C34C9" w:rsidRPr="00F90EC1" w:rsidRDefault="006C34C9" w:rsidP="006C34C9">
            <w:pPr>
              <w:pStyle w:val="Nombreynmero"/>
            </w:pPr>
            <w:r>
              <w:t>Comparación en bd para ced. registradas</w:t>
            </w:r>
          </w:p>
        </w:tc>
        <w:tc>
          <w:tcPr>
            <w:tcW w:w="1049" w:type="dxa"/>
            <w:gridSpan w:val="2"/>
          </w:tcPr>
          <w:p w:rsidR="006C34C9" w:rsidRPr="00F90EC1" w:rsidRDefault="006C34C9" w:rsidP="006C34C9">
            <w:pPr>
              <w:pStyle w:val="Nombreynmero"/>
            </w:pPr>
            <w:r>
              <w:t>2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rPr>
                <w:lang w:bidi="es-ES"/>
              </w:rPr>
              <w:t>3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Diseño de gráfico en barras de estadisticas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4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3</w:t>
            </w: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Mensaje votos confirmados</w:t>
            </w: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2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4</w:t>
            </w:r>
          </w:p>
        </w:tc>
        <w:tc>
          <w:tcPr>
            <w:tcW w:w="3834" w:type="dxa"/>
          </w:tcPr>
          <w:p w:rsidR="006C34C9" w:rsidRPr="00F90EC1" w:rsidRDefault="006C34C9" w:rsidP="006C34C9">
            <w:pPr>
              <w:pStyle w:val="Nombreynmero"/>
            </w:pPr>
            <w:r>
              <w:t>Reporte de cédulas con votos confirmados</w:t>
            </w:r>
          </w:p>
        </w:tc>
        <w:tc>
          <w:tcPr>
            <w:tcW w:w="957" w:type="dxa"/>
          </w:tcPr>
          <w:p w:rsidR="006C34C9" w:rsidRPr="00F90EC1" w:rsidRDefault="006C34C9" w:rsidP="006C34C9">
            <w:pPr>
              <w:pStyle w:val="Nombreynmero"/>
            </w:pPr>
            <w:r>
              <w:t>2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4</w:t>
            </w:r>
          </w:p>
        </w:tc>
        <w:tc>
          <w:tcPr>
            <w:tcW w:w="3792" w:type="dxa"/>
            <w:gridSpan w:val="2"/>
          </w:tcPr>
          <w:p w:rsidR="006C34C9" w:rsidRPr="00F90EC1" w:rsidRDefault="006C34C9" w:rsidP="006C34C9">
            <w:pPr>
              <w:pStyle w:val="Nombreynmero"/>
            </w:pPr>
            <w:r>
              <w:t>Sitio en otro dominio</w:t>
            </w:r>
          </w:p>
        </w:tc>
        <w:tc>
          <w:tcPr>
            <w:tcW w:w="1049" w:type="dxa"/>
            <w:gridSpan w:val="2"/>
          </w:tcPr>
          <w:p w:rsidR="006C34C9" w:rsidRPr="00F90EC1" w:rsidRDefault="006C34C9" w:rsidP="006C34C9">
            <w:pPr>
              <w:pStyle w:val="Nombreynmero"/>
            </w:pPr>
            <w:r>
              <w:t>1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5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Estableciendo porcentajes en estadisticas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2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5</w:t>
            </w: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Conexión con bd</w:t>
            </w: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1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Pr="00F90EC1" w:rsidRDefault="00110328" w:rsidP="006C34C9">
            <w:pPr>
              <w:pStyle w:val="Hora"/>
            </w:pPr>
            <w:r>
              <w:t>6</w:t>
            </w:r>
          </w:p>
        </w:tc>
        <w:tc>
          <w:tcPr>
            <w:tcW w:w="3834" w:type="dxa"/>
          </w:tcPr>
          <w:p w:rsidR="006C34C9" w:rsidRPr="00F90EC1" w:rsidRDefault="00D27E21" w:rsidP="006C34C9">
            <w:pPr>
              <w:pStyle w:val="Nombreynmero"/>
            </w:pPr>
            <w:r>
              <w:t xml:space="preserve">Cuadro de Previstos, </w:t>
            </w:r>
            <w:r>
              <w:t>cáculos</w:t>
            </w:r>
          </w:p>
        </w:tc>
        <w:tc>
          <w:tcPr>
            <w:tcW w:w="957" w:type="dxa"/>
          </w:tcPr>
          <w:p w:rsidR="006C34C9" w:rsidRPr="00F90EC1" w:rsidRDefault="00110328" w:rsidP="006C34C9">
            <w:pPr>
              <w:pStyle w:val="Nombreynmero"/>
            </w:pPr>
            <w:r>
              <w:t>2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6</w:t>
            </w:r>
          </w:p>
        </w:tc>
        <w:tc>
          <w:tcPr>
            <w:tcW w:w="3792" w:type="dxa"/>
            <w:gridSpan w:val="2"/>
          </w:tcPr>
          <w:p w:rsidR="006C34C9" w:rsidRPr="00F90EC1" w:rsidRDefault="006C34C9" w:rsidP="006C34C9">
            <w:pPr>
              <w:pStyle w:val="Nombreynmero"/>
            </w:pPr>
            <w:r>
              <w:t>Programación de consulta en bd</w:t>
            </w:r>
          </w:p>
        </w:tc>
        <w:tc>
          <w:tcPr>
            <w:tcW w:w="1049" w:type="dxa"/>
            <w:gridSpan w:val="2"/>
          </w:tcPr>
          <w:p w:rsidR="006C34C9" w:rsidRPr="00F90EC1" w:rsidRDefault="006C34C9" w:rsidP="006C34C9">
            <w:pPr>
              <w:pStyle w:val="Nombreynmero"/>
            </w:pPr>
            <w:r>
              <w:t>1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Pr="00F90EC1" w:rsidRDefault="00110328" w:rsidP="006C34C9">
            <w:pPr>
              <w:pStyle w:val="Hora"/>
            </w:pPr>
            <w:r>
              <w:t>7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6C34C9" w:rsidRPr="00F90EC1" w:rsidRDefault="00110328" w:rsidP="006C34C9">
            <w:pPr>
              <w:pStyle w:val="Nombreynmero"/>
            </w:pPr>
            <w:r>
              <w:t>Cuadro de Evectuados</w:t>
            </w:r>
            <w:r w:rsidR="00D27E21">
              <w:t xml:space="preserve">, </w:t>
            </w:r>
            <w:r w:rsidR="00D27E21">
              <w:t>cáculos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6C34C9" w:rsidRPr="00F90EC1" w:rsidRDefault="00110328" w:rsidP="006C34C9">
            <w:pPr>
              <w:pStyle w:val="Nombreynmero"/>
            </w:pPr>
            <w:r>
              <w:t>2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7</w:t>
            </w: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Formulario Ingrese cédula</w:t>
            </w: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  <w:r>
              <w:t>1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Pr="00F90EC1" w:rsidRDefault="00B86230" w:rsidP="006C34C9">
            <w:pPr>
              <w:pStyle w:val="Hora"/>
            </w:pPr>
            <w:r>
              <w:t>8</w:t>
            </w:r>
          </w:p>
        </w:tc>
        <w:tc>
          <w:tcPr>
            <w:tcW w:w="3834" w:type="dxa"/>
          </w:tcPr>
          <w:p w:rsidR="006C34C9" w:rsidRPr="00F90EC1" w:rsidRDefault="00B86230" w:rsidP="006C34C9">
            <w:pPr>
              <w:pStyle w:val="Nombreynmero"/>
            </w:pPr>
            <w:r>
              <w:t>Registro de Votantes</w:t>
            </w:r>
            <w:r w:rsidR="00D27E21">
              <w:t>, cáculos</w:t>
            </w:r>
          </w:p>
        </w:tc>
        <w:tc>
          <w:tcPr>
            <w:tcW w:w="957" w:type="dxa"/>
          </w:tcPr>
          <w:p w:rsidR="006C34C9" w:rsidRPr="00F90EC1" w:rsidRDefault="00B86230" w:rsidP="006C34C9">
            <w:pPr>
              <w:pStyle w:val="Nombreynmero"/>
            </w:pPr>
            <w:r>
              <w:t>2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</w:pPr>
            <w:r>
              <w:t>8</w:t>
            </w:r>
          </w:p>
        </w:tc>
        <w:tc>
          <w:tcPr>
            <w:tcW w:w="3792" w:type="dxa"/>
            <w:gridSpan w:val="2"/>
          </w:tcPr>
          <w:p w:rsidR="006C34C9" w:rsidRPr="00F90EC1" w:rsidRDefault="006C34C9" w:rsidP="006C34C9">
            <w:pPr>
              <w:pStyle w:val="Nombreynmero"/>
            </w:pPr>
            <w:r>
              <w:t>Programación registro voto</w:t>
            </w:r>
          </w:p>
        </w:tc>
        <w:tc>
          <w:tcPr>
            <w:tcW w:w="1049" w:type="dxa"/>
            <w:gridSpan w:val="2"/>
          </w:tcPr>
          <w:p w:rsidR="006C34C9" w:rsidRPr="00F90EC1" w:rsidRDefault="006C34C9" w:rsidP="006C34C9">
            <w:pPr>
              <w:pStyle w:val="Nombreynmero"/>
            </w:pPr>
            <w:r>
              <w:t>2</w:t>
            </w:r>
          </w:p>
        </w:tc>
      </w:tr>
      <w:tr w:rsidR="006C34C9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6C34C9" w:rsidRPr="00F90EC1" w:rsidRDefault="00B86230" w:rsidP="006C34C9">
            <w:pPr>
              <w:pStyle w:val="Hora"/>
            </w:pPr>
            <w:r>
              <w:t>9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6C34C9" w:rsidRPr="00F90EC1" w:rsidRDefault="00B86230" w:rsidP="006C34C9">
            <w:pPr>
              <w:pStyle w:val="Nombreynmero"/>
            </w:pPr>
            <w:r>
              <w:t>Hora actual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6C34C9" w:rsidRPr="00F90EC1" w:rsidRDefault="00B86230" w:rsidP="006C34C9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6C34C9" w:rsidRPr="00F90EC1" w:rsidRDefault="006C34C9" w:rsidP="006C34C9">
            <w:pPr>
              <w:pStyle w:val="Hora"/>
            </w:pPr>
          </w:p>
        </w:tc>
        <w:tc>
          <w:tcPr>
            <w:tcW w:w="3792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  <w:tc>
          <w:tcPr>
            <w:tcW w:w="1049" w:type="dxa"/>
            <w:gridSpan w:val="2"/>
            <w:shd w:val="clear" w:color="auto" w:fill="F2F2F2" w:themeFill="background1" w:themeFillShade="F2"/>
          </w:tcPr>
          <w:p w:rsidR="006C34C9" w:rsidRPr="00F90EC1" w:rsidRDefault="006C34C9" w:rsidP="006C34C9">
            <w:pPr>
              <w:pStyle w:val="Nombreynmero"/>
            </w:pPr>
          </w:p>
        </w:tc>
      </w:tr>
      <w:tr w:rsidR="006C34C9" w:rsidRPr="00F90EC1" w:rsidTr="00C9389F">
        <w:trPr>
          <w:gridAfter w:val="2"/>
          <w:wAfter w:w="4661" w:type="dxa"/>
          <w:trHeight w:hRule="exact" w:val="572"/>
        </w:trPr>
        <w:tc>
          <w:tcPr>
            <w:tcW w:w="845" w:type="dxa"/>
            <w:gridSpan w:val="2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791" w:type="dxa"/>
            <w:gridSpan w:val="2"/>
            <w:vAlign w:val="bottom"/>
          </w:tcPr>
          <w:p w:rsidR="006C34C9" w:rsidRPr="00C9389F" w:rsidRDefault="00F713E9" w:rsidP="006C34C9">
            <w:pPr>
              <w:pStyle w:val="Dadelasemana"/>
              <w:jc w:val="right"/>
              <w:rPr>
                <w:sz w:val="20"/>
                <w:szCs w:val="20"/>
              </w:rPr>
            </w:pPr>
            <w:r w:rsidRPr="00C9389F">
              <w:rPr>
                <w:sz w:val="20"/>
                <w:szCs w:val="20"/>
              </w:rPr>
              <w:t>Subtotal</w:t>
            </w:r>
            <w:r w:rsidR="006C34C9" w:rsidRPr="00C9389F">
              <w:rPr>
                <w:sz w:val="20"/>
                <w:szCs w:val="20"/>
              </w:rPr>
              <w:t>:</w:t>
            </w:r>
            <w:r w:rsidR="00864C2E">
              <w:rPr>
                <w:rFonts w:asciiTheme="minorHAnsi" w:hAnsiTheme="minorHAnsi" w:cstheme="minorHAnsi"/>
                <w:sz w:val="20"/>
                <w:szCs w:val="20"/>
              </w:rPr>
              <w:t>7</w:t>
            </w:r>
            <w:r w:rsidR="00FF509D" w:rsidRPr="00FF509D">
              <w:rPr>
                <w:rFonts w:asciiTheme="minorHAnsi" w:hAnsiTheme="minorHAnsi" w:cstheme="minorHAnsi"/>
                <w:sz w:val="20"/>
                <w:szCs w:val="20"/>
              </w:rPr>
              <w:t>0</w:t>
            </w:r>
            <w:r w:rsidR="006C34C9" w:rsidRPr="00C938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778" w:type="dxa"/>
            <w:gridSpan w:val="2"/>
            <w:vAlign w:val="bottom"/>
          </w:tcPr>
          <w:p w:rsidR="006C34C9" w:rsidRPr="00F90EC1" w:rsidRDefault="006C34C9" w:rsidP="006C34C9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785" w:type="dxa"/>
            <w:gridSpan w:val="3"/>
            <w:vAlign w:val="bottom"/>
          </w:tcPr>
          <w:p w:rsidR="006C34C9" w:rsidRPr="00C9389F" w:rsidRDefault="00F713E9" w:rsidP="00F713E9">
            <w:pPr>
              <w:pStyle w:val="Dadelasemana"/>
              <w:jc w:val="right"/>
              <w:rPr>
                <w:sz w:val="20"/>
                <w:szCs w:val="20"/>
              </w:rPr>
            </w:pPr>
            <w:r w:rsidRPr="00C9389F">
              <w:rPr>
                <w:sz w:val="20"/>
                <w:szCs w:val="20"/>
              </w:rPr>
              <w:t xml:space="preserve">Subtotal: </w:t>
            </w:r>
            <w:r w:rsidR="003E29D3">
              <w:rPr>
                <w:sz w:val="20"/>
                <w:szCs w:val="20"/>
              </w:rPr>
              <w:t>11</w:t>
            </w:r>
          </w:p>
        </w:tc>
      </w:tr>
      <w:tr w:rsidR="007F4466" w:rsidRPr="00F90EC1" w:rsidTr="00C9389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7F4466" w:rsidRPr="00F90EC1" w:rsidRDefault="007F4466" w:rsidP="007F4466">
            <w:pPr>
              <w:pStyle w:val="Hora"/>
              <w:rPr>
                <w:color w:val="auto"/>
              </w:rPr>
            </w:pPr>
          </w:p>
        </w:tc>
        <w:tc>
          <w:tcPr>
            <w:tcW w:w="4791" w:type="dxa"/>
            <w:gridSpan w:val="2"/>
            <w:shd w:val="clear" w:color="auto" w:fill="0D1D51" w:themeFill="accent3"/>
          </w:tcPr>
          <w:p w:rsidR="007F4466" w:rsidRPr="00F90EC1" w:rsidRDefault="007F4466" w:rsidP="007F4466">
            <w:pPr>
              <w:pStyle w:val="Encabezadodecolumna"/>
            </w:pPr>
            <w:r w:rsidRPr="009D0058">
              <w:rPr>
                <w:b/>
                <w:sz w:val="20"/>
                <w:szCs w:val="20"/>
                <w:lang w:bidi="es-ES"/>
              </w:rPr>
              <w:t>Módulo</w:t>
            </w:r>
            <w:r>
              <w:rPr>
                <w:b/>
                <w:sz w:val="20"/>
                <w:szCs w:val="20"/>
                <w:lang w:bidi="es-ES"/>
              </w:rPr>
              <w:t xml:space="preserve"> v</w:t>
            </w:r>
            <w:r>
              <w:rPr>
                <w:b/>
                <w:sz w:val="20"/>
                <w:szCs w:val="20"/>
                <w:lang w:bidi="es-ES"/>
              </w:rPr>
              <w:t xml:space="preserve">.  </w:t>
            </w:r>
            <w:r>
              <w:rPr>
                <w:b/>
                <w:sz w:val="20"/>
                <w:szCs w:val="20"/>
                <w:lang w:bidi="es-ES"/>
              </w:rPr>
              <w:t>puesta en marcha.</w:t>
            </w:r>
          </w:p>
        </w:tc>
        <w:tc>
          <w:tcPr>
            <w:tcW w:w="778" w:type="dxa"/>
            <w:gridSpan w:val="2"/>
          </w:tcPr>
          <w:p w:rsidR="007F4466" w:rsidRPr="00F90EC1" w:rsidRDefault="007F4466" w:rsidP="007F4466">
            <w:pPr>
              <w:pStyle w:val="Hora"/>
              <w:rPr>
                <w:color w:val="auto"/>
              </w:rPr>
            </w:pPr>
          </w:p>
        </w:tc>
        <w:tc>
          <w:tcPr>
            <w:tcW w:w="3792" w:type="dxa"/>
            <w:gridSpan w:val="2"/>
            <w:shd w:val="clear" w:color="auto" w:fill="0D1D51" w:themeFill="accent3"/>
          </w:tcPr>
          <w:p w:rsidR="007F4466" w:rsidRPr="003E29D3" w:rsidRDefault="00F713E9" w:rsidP="003E29D3">
            <w:pPr>
              <w:pStyle w:val="Encabezadodecolumna"/>
              <w:rPr>
                <w:rFonts w:asciiTheme="minorHAnsi" w:hAnsiTheme="minorHAnsi" w:cstheme="minorHAnsi"/>
                <w:b/>
              </w:rPr>
            </w:pPr>
            <w:r w:rsidRPr="003E29D3">
              <w:rPr>
                <w:rFonts w:asciiTheme="minorHAnsi" w:hAnsiTheme="minorHAnsi" w:cstheme="minorHAnsi"/>
                <w:b/>
              </w:rPr>
              <w:t>total:</w:t>
            </w:r>
            <w:r w:rsidR="00366C43">
              <w:rPr>
                <w:rFonts w:asciiTheme="minorHAnsi" w:hAnsiTheme="minorHAnsi" w:cstheme="minorHAnsi"/>
                <w:b/>
              </w:rPr>
              <w:t>187</w:t>
            </w:r>
            <w:bookmarkStart w:id="0" w:name="_GoBack"/>
            <w:bookmarkEnd w:id="0"/>
          </w:p>
        </w:tc>
        <w:tc>
          <w:tcPr>
            <w:tcW w:w="1049" w:type="dxa"/>
            <w:gridSpan w:val="2"/>
            <w:shd w:val="clear" w:color="auto" w:fill="0D1D51" w:themeFill="accent3"/>
          </w:tcPr>
          <w:p w:rsidR="007F4466" w:rsidRPr="00F90EC1" w:rsidRDefault="007F4466" w:rsidP="00851242">
            <w:pPr>
              <w:pStyle w:val="Encabezadodecolumna"/>
              <w:jc w:val="center"/>
            </w:pPr>
          </w:p>
        </w:tc>
      </w:tr>
      <w:tr w:rsidR="000E3A76" w:rsidRPr="00F90EC1" w:rsidTr="00BA183D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0E3A76" w:rsidRPr="00F90EC1" w:rsidRDefault="000E3A76" w:rsidP="0098407D">
            <w:pPr>
              <w:pStyle w:val="Hora"/>
            </w:pPr>
          </w:p>
        </w:tc>
        <w:tc>
          <w:tcPr>
            <w:tcW w:w="3834" w:type="dxa"/>
          </w:tcPr>
          <w:p w:rsidR="000E3A76" w:rsidRPr="00142FD2" w:rsidRDefault="000E3A76" w:rsidP="0098407D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ACTIVIDADES</w:t>
            </w:r>
          </w:p>
        </w:tc>
        <w:tc>
          <w:tcPr>
            <w:tcW w:w="957" w:type="dxa"/>
          </w:tcPr>
          <w:p w:rsidR="000E3A76" w:rsidRPr="00142FD2" w:rsidRDefault="000E3A76" w:rsidP="0098407D">
            <w:pPr>
              <w:pStyle w:val="Nombreynmero"/>
              <w:rPr>
                <w:b/>
                <w:i/>
              </w:rPr>
            </w:pPr>
            <w:r w:rsidRPr="00142FD2">
              <w:rPr>
                <w:b/>
                <w:i/>
              </w:rPr>
              <w:t>N°</w:t>
            </w:r>
          </w:p>
        </w:tc>
        <w:tc>
          <w:tcPr>
            <w:tcW w:w="778" w:type="dxa"/>
            <w:gridSpan w:val="2"/>
          </w:tcPr>
          <w:p w:rsidR="000E3A76" w:rsidRPr="00F90EC1" w:rsidRDefault="000E3A76" w:rsidP="0098407D">
            <w:pPr>
              <w:pStyle w:val="Hora"/>
            </w:pPr>
          </w:p>
        </w:tc>
        <w:tc>
          <w:tcPr>
            <w:tcW w:w="4841" w:type="dxa"/>
            <w:gridSpan w:val="4"/>
            <w:shd w:val="clear" w:color="auto" w:fill="F2F2F2" w:themeFill="background1" w:themeFillShade="F2"/>
            <w:vAlign w:val="bottom"/>
          </w:tcPr>
          <w:p w:rsidR="000E3A76" w:rsidRPr="00F90EC1" w:rsidRDefault="000E3A76" w:rsidP="0098407D">
            <w:pPr>
              <w:pStyle w:val="Nombreynmero"/>
            </w:pPr>
            <w:r w:rsidRPr="00F713E9">
              <w:rPr>
                <w:rFonts w:asciiTheme="minorHAnsi" w:hAnsiTheme="minorHAnsi" w:cstheme="minorHAnsi"/>
                <w:b/>
                <w:szCs w:val="20"/>
              </w:rPr>
              <w:t xml:space="preserve">Entregado por: </w:t>
            </w:r>
          </w:p>
        </w:tc>
      </w:tr>
      <w:tr w:rsidR="000E3A76" w:rsidRPr="00F90EC1" w:rsidTr="00106BBA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0E3A76" w:rsidRPr="00F90EC1" w:rsidRDefault="000E3A76" w:rsidP="00F713E9">
            <w:pPr>
              <w:pStyle w:val="Hora"/>
            </w:pPr>
            <w:r>
              <w:t>1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0E3A76" w:rsidRPr="00F90EC1" w:rsidRDefault="000E3A76" w:rsidP="00F713E9">
            <w:pPr>
              <w:pStyle w:val="Nombreynmero"/>
            </w:pPr>
            <w:r>
              <w:t xml:space="preserve">Pruebas continuas en local 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0E3A76" w:rsidRPr="00F90EC1" w:rsidRDefault="000E3A76" w:rsidP="00F713E9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0E3A76" w:rsidRPr="00F90EC1" w:rsidRDefault="000E3A76" w:rsidP="00F713E9">
            <w:pPr>
              <w:pStyle w:val="Hora"/>
            </w:pPr>
          </w:p>
        </w:tc>
        <w:tc>
          <w:tcPr>
            <w:tcW w:w="4841" w:type="dxa"/>
            <w:gridSpan w:val="4"/>
          </w:tcPr>
          <w:p w:rsidR="000E3A76" w:rsidRPr="00F90EC1" w:rsidRDefault="000E3A76" w:rsidP="00C55BB9">
            <w:pPr>
              <w:pStyle w:val="Nombreynmero"/>
              <w:jc w:val="center"/>
            </w:pPr>
          </w:p>
        </w:tc>
      </w:tr>
      <w:tr w:rsidR="00C55BB9" w:rsidRPr="00F90EC1" w:rsidTr="0065597C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C55BB9" w:rsidRDefault="00C55BB9" w:rsidP="005D4542">
            <w:pPr>
              <w:pStyle w:val="Hora"/>
            </w:pPr>
            <w:r>
              <w:t>2</w:t>
            </w:r>
          </w:p>
          <w:p w:rsidR="00C55BB9" w:rsidRPr="00F90EC1" w:rsidRDefault="00C55BB9" w:rsidP="005D4542">
            <w:pPr>
              <w:pStyle w:val="Hora"/>
            </w:pPr>
            <w:r>
              <w:t>.33</w:t>
            </w:r>
          </w:p>
        </w:tc>
        <w:tc>
          <w:tcPr>
            <w:tcW w:w="3834" w:type="dxa"/>
          </w:tcPr>
          <w:p w:rsidR="00C55BB9" w:rsidRPr="00F90EC1" w:rsidRDefault="00C55BB9" w:rsidP="005D4542">
            <w:pPr>
              <w:pStyle w:val="Nombreynmero"/>
            </w:pPr>
            <w:r>
              <w:t>Subida por FPT de archivos</w:t>
            </w:r>
          </w:p>
        </w:tc>
        <w:tc>
          <w:tcPr>
            <w:tcW w:w="957" w:type="dxa"/>
          </w:tcPr>
          <w:p w:rsidR="00C55BB9" w:rsidRPr="00F90EC1" w:rsidRDefault="00C55BB9" w:rsidP="005D4542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841" w:type="dxa"/>
            <w:gridSpan w:val="4"/>
            <w:shd w:val="clear" w:color="auto" w:fill="F2F2F2" w:themeFill="background1" w:themeFillShade="F2"/>
          </w:tcPr>
          <w:p w:rsidR="00C55BB9" w:rsidRPr="00F90EC1" w:rsidRDefault="00C55BB9" w:rsidP="00C55BB9">
            <w:pPr>
              <w:pStyle w:val="Nombreynmero"/>
              <w:jc w:val="center"/>
            </w:pPr>
            <w:r>
              <w:t>Firma:__________________________________</w:t>
            </w:r>
          </w:p>
        </w:tc>
      </w:tr>
      <w:tr w:rsidR="00C55BB9" w:rsidRPr="00F90EC1" w:rsidTr="00E523ED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C55BB9" w:rsidRPr="00F90EC1" w:rsidRDefault="00C55BB9" w:rsidP="005D4542">
            <w:pPr>
              <w:pStyle w:val="Hora"/>
              <w:jc w:val="center"/>
            </w:pPr>
            <w:r>
              <w:t xml:space="preserve">       </w:t>
            </w:r>
            <w:r w:rsidR="00E85CBD">
              <w:t xml:space="preserve">  3</w:t>
            </w:r>
            <w:r>
              <w:t xml:space="preserve">   3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C55BB9" w:rsidRPr="00F90EC1" w:rsidRDefault="00C55BB9" w:rsidP="005D4542">
            <w:pPr>
              <w:pStyle w:val="Nombreynmero"/>
            </w:pPr>
            <w:r>
              <w:t>Base de datos en linea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C55BB9" w:rsidRPr="00F90EC1" w:rsidRDefault="00C55BB9" w:rsidP="005D4542">
            <w:pPr>
              <w:pStyle w:val="Nombreynmero"/>
            </w:pPr>
            <w:r>
              <w:t>2</w:t>
            </w:r>
          </w:p>
        </w:tc>
        <w:tc>
          <w:tcPr>
            <w:tcW w:w="778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841" w:type="dxa"/>
            <w:gridSpan w:val="4"/>
          </w:tcPr>
          <w:p w:rsidR="00C55BB9" w:rsidRPr="00F90EC1" w:rsidRDefault="00C55BB9" w:rsidP="00436937">
            <w:pPr>
              <w:pStyle w:val="Nombreynmero"/>
              <w:jc w:val="center"/>
            </w:pPr>
            <w:r w:rsidRPr="00F713E9">
              <w:rPr>
                <w:rFonts w:asciiTheme="minorHAnsi" w:hAnsiTheme="minorHAnsi" w:cstheme="minorHAnsi"/>
                <w:b/>
                <w:szCs w:val="20"/>
              </w:rPr>
              <w:t xml:space="preserve">Nohemi Delgado </w:t>
            </w:r>
            <w:r w:rsidRPr="00436937">
              <w:rPr>
                <w:b/>
              </w:rPr>
              <w:t xml:space="preserve">Dir. </w:t>
            </w:r>
            <w:r w:rsidR="00436937">
              <w:rPr>
                <w:b/>
              </w:rPr>
              <w:t xml:space="preserve">de </w:t>
            </w:r>
            <w:r w:rsidRPr="00436937">
              <w:rPr>
                <w:b/>
              </w:rPr>
              <w:t>linea</w:t>
            </w:r>
          </w:p>
        </w:tc>
      </w:tr>
      <w:tr w:rsidR="00C55BB9" w:rsidRPr="00F90EC1" w:rsidTr="00EB5439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C55BB9" w:rsidRPr="00F90EC1" w:rsidRDefault="00C55BB9" w:rsidP="005D4542">
            <w:pPr>
              <w:pStyle w:val="Hora"/>
            </w:pPr>
            <w:r>
              <w:t>4</w:t>
            </w:r>
          </w:p>
        </w:tc>
        <w:tc>
          <w:tcPr>
            <w:tcW w:w="3834" w:type="dxa"/>
          </w:tcPr>
          <w:p w:rsidR="00C55BB9" w:rsidRPr="00F90EC1" w:rsidRDefault="00C55BB9" w:rsidP="005D4542">
            <w:pPr>
              <w:pStyle w:val="Nombreynmero"/>
            </w:pPr>
            <w:r>
              <w:t>Códigos conexión en todo el sitio</w:t>
            </w:r>
          </w:p>
        </w:tc>
        <w:tc>
          <w:tcPr>
            <w:tcW w:w="957" w:type="dxa"/>
          </w:tcPr>
          <w:p w:rsidR="00C55BB9" w:rsidRPr="00F90EC1" w:rsidRDefault="00C55BB9" w:rsidP="005D4542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841" w:type="dxa"/>
            <w:gridSpan w:val="4"/>
            <w:shd w:val="clear" w:color="auto" w:fill="F2F2F2" w:themeFill="background1" w:themeFillShade="F2"/>
          </w:tcPr>
          <w:p w:rsidR="00C55BB9" w:rsidRPr="00F90EC1" w:rsidRDefault="00C55BB9" w:rsidP="00C55BB9">
            <w:pPr>
              <w:pStyle w:val="Nombreynmero"/>
              <w:jc w:val="center"/>
            </w:pPr>
          </w:p>
        </w:tc>
      </w:tr>
      <w:tr w:rsidR="00C55BB9" w:rsidRPr="00F90EC1" w:rsidTr="00EA30E2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C55BB9" w:rsidRPr="00F90EC1" w:rsidRDefault="00C55BB9" w:rsidP="005D4542">
            <w:pPr>
              <w:pStyle w:val="Hora"/>
            </w:pPr>
            <w:r>
              <w:t>5</w:t>
            </w:r>
          </w:p>
        </w:tc>
        <w:tc>
          <w:tcPr>
            <w:tcW w:w="3834" w:type="dxa"/>
            <w:shd w:val="clear" w:color="auto" w:fill="F2F2F2" w:themeFill="background1" w:themeFillShade="F2"/>
          </w:tcPr>
          <w:p w:rsidR="00C55BB9" w:rsidRPr="00F90EC1" w:rsidRDefault="00C55BB9" w:rsidP="005D4542">
            <w:pPr>
              <w:pStyle w:val="Nombreynmero"/>
            </w:pPr>
            <w:r>
              <w:t xml:space="preserve">Códigos conexión en </w:t>
            </w:r>
            <w:r>
              <w:t>confirma voto</w:t>
            </w:r>
          </w:p>
        </w:tc>
        <w:tc>
          <w:tcPr>
            <w:tcW w:w="957" w:type="dxa"/>
            <w:shd w:val="clear" w:color="auto" w:fill="F2F2F2" w:themeFill="background1" w:themeFillShade="F2"/>
          </w:tcPr>
          <w:p w:rsidR="00C55BB9" w:rsidRPr="00F90EC1" w:rsidRDefault="00C55BB9" w:rsidP="005D4542">
            <w:pPr>
              <w:pStyle w:val="Nombreynmero"/>
            </w:pPr>
            <w:r>
              <w:t>1</w:t>
            </w:r>
          </w:p>
        </w:tc>
        <w:tc>
          <w:tcPr>
            <w:tcW w:w="778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841" w:type="dxa"/>
            <w:gridSpan w:val="4"/>
          </w:tcPr>
          <w:p w:rsidR="00C55BB9" w:rsidRPr="00C55BB9" w:rsidRDefault="00C55BB9" w:rsidP="00C55BB9">
            <w:pPr>
              <w:pStyle w:val="Nombreynmero"/>
              <w:rPr>
                <w:rFonts w:asciiTheme="minorHAnsi" w:hAnsiTheme="minorHAnsi" w:cstheme="minorHAnsi"/>
              </w:rPr>
            </w:pPr>
            <w:r w:rsidRPr="00C55BB9">
              <w:rPr>
                <w:rFonts w:asciiTheme="minorHAnsi" w:hAnsiTheme="minorHAnsi" w:cstheme="minorHAnsi"/>
                <w:b/>
              </w:rPr>
              <w:t>Recibido por</w:t>
            </w:r>
            <w:r w:rsidRPr="00C55BB9">
              <w:rPr>
                <w:rFonts w:asciiTheme="minorHAnsi" w:hAnsiTheme="minorHAnsi" w:cstheme="minorHAnsi"/>
                <w:b/>
              </w:rPr>
              <w:t>:</w:t>
            </w:r>
          </w:p>
        </w:tc>
      </w:tr>
      <w:tr w:rsidR="00C55BB9" w:rsidRPr="00F90EC1" w:rsidTr="0056191C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3834" w:type="dxa"/>
          </w:tcPr>
          <w:p w:rsidR="00C55BB9" w:rsidRPr="00F90EC1" w:rsidRDefault="00C55BB9" w:rsidP="005D4542">
            <w:pPr>
              <w:pStyle w:val="Nombreynmero"/>
            </w:pPr>
          </w:p>
        </w:tc>
        <w:tc>
          <w:tcPr>
            <w:tcW w:w="957" w:type="dxa"/>
          </w:tcPr>
          <w:p w:rsidR="00C55BB9" w:rsidRPr="00F90EC1" w:rsidRDefault="00C55BB9" w:rsidP="005D4542">
            <w:pPr>
              <w:pStyle w:val="Nombreynmero"/>
            </w:pPr>
          </w:p>
        </w:tc>
        <w:tc>
          <w:tcPr>
            <w:tcW w:w="778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841" w:type="dxa"/>
            <w:gridSpan w:val="4"/>
            <w:shd w:val="clear" w:color="auto" w:fill="F2F2F2" w:themeFill="background1" w:themeFillShade="F2"/>
          </w:tcPr>
          <w:p w:rsidR="00C55BB9" w:rsidRPr="00F90EC1" w:rsidRDefault="00C55BB9" w:rsidP="00C55BB9">
            <w:pPr>
              <w:pStyle w:val="Nombreynmero"/>
              <w:jc w:val="center"/>
            </w:pPr>
          </w:p>
        </w:tc>
      </w:tr>
      <w:tr w:rsidR="00C55BB9" w:rsidRPr="00F90EC1" w:rsidTr="00B8182F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3834" w:type="dxa"/>
            <w:vAlign w:val="bottom"/>
          </w:tcPr>
          <w:p w:rsidR="00C55BB9" w:rsidRPr="00F90EC1" w:rsidRDefault="00C55BB9" w:rsidP="005D4542">
            <w:pPr>
              <w:pStyle w:val="Nombreynmero"/>
            </w:pPr>
          </w:p>
        </w:tc>
        <w:tc>
          <w:tcPr>
            <w:tcW w:w="957" w:type="dxa"/>
            <w:vAlign w:val="bottom"/>
          </w:tcPr>
          <w:p w:rsidR="00C55BB9" w:rsidRPr="00F90EC1" w:rsidRDefault="00C55BB9" w:rsidP="005D4542">
            <w:pPr>
              <w:pStyle w:val="Nombreynmero"/>
            </w:pPr>
          </w:p>
        </w:tc>
        <w:tc>
          <w:tcPr>
            <w:tcW w:w="778" w:type="dxa"/>
            <w:gridSpan w:val="2"/>
          </w:tcPr>
          <w:p w:rsidR="00C55BB9" w:rsidRPr="00F90EC1" w:rsidRDefault="00C55BB9" w:rsidP="005D4542">
            <w:pPr>
              <w:pStyle w:val="Hora"/>
            </w:pPr>
          </w:p>
        </w:tc>
        <w:tc>
          <w:tcPr>
            <w:tcW w:w="4841" w:type="dxa"/>
            <w:gridSpan w:val="4"/>
          </w:tcPr>
          <w:p w:rsidR="00C55BB9" w:rsidRPr="00F90EC1" w:rsidRDefault="00C55BB9" w:rsidP="00C55BB9">
            <w:pPr>
              <w:pStyle w:val="Nombreynmero"/>
              <w:jc w:val="center"/>
            </w:pPr>
            <w:r>
              <w:t>Firma:___________________________________</w:t>
            </w:r>
          </w:p>
        </w:tc>
      </w:tr>
      <w:tr w:rsidR="00C55BB9" w:rsidRPr="00F90EC1" w:rsidTr="008F4FF8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C55BB9" w:rsidRPr="00F90EC1" w:rsidRDefault="00C55BB9" w:rsidP="00C9389F">
            <w:pPr>
              <w:pStyle w:val="Hora"/>
            </w:pPr>
          </w:p>
        </w:tc>
        <w:tc>
          <w:tcPr>
            <w:tcW w:w="3834" w:type="dxa"/>
            <w:vAlign w:val="bottom"/>
          </w:tcPr>
          <w:p w:rsidR="00C55BB9" w:rsidRPr="00C9389F" w:rsidRDefault="00C55BB9" w:rsidP="00C9389F">
            <w:pPr>
              <w:pStyle w:val="Dadelasemana"/>
              <w:jc w:val="right"/>
              <w:rPr>
                <w:sz w:val="20"/>
                <w:szCs w:val="20"/>
              </w:rPr>
            </w:pPr>
            <w:r w:rsidRPr="00C9389F">
              <w:rPr>
                <w:sz w:val="20"/>
                <w:szCs w:val="20"/>
              </w:rPr>
              <w:t>Subtotal:</w:t>
            </w:r>
            <w:r>
              <w:rPr>
                <w:sz w:val="20"/>
                <w:szCs w:val="20"/>
              </w:rPr>
              <w:t>6</w:t>
            </w:r>
            <w:r w:rsidRPr="00C9389F">
              <w:rPr>
                <w:sz w:val="20"/>
                <w:szCs w:val="20"/>
              </w:rPr>
              <w:t xml:space="preserve"> </w:t>
            </w:r>
          </w:p>
        </w:tc>
        <w:tc>
          <w:tcPr>
            <w:tcW w:w="957" w:type="dxa"/>
            <w:vAlign w:val="bottom"/>
          </w:tcPr>
          <w:p w:rsidR="00C55BB9" w:rsidRPr="00F90EC1" w:rsidRDefault="00C55BB9" w:rsidP="00C9389F">
            <w:pPr>
              <w:pStyle w:val="Nombreynmero"/>
            </w:pPr>
          </w:p>
        </w:tc>
        <w:tc>
          <w:tcPr>
            <w:tcW w:w="778" w:type="dxa"/>
            <w:gridSpan w:val="2"/>
          </w:tcPr>
          <w:p w:rsidR="00C55BB9" w:rsidRPr="00F90EC1" w:rsidRDefault="00C55BB9" w:rsidP="00C9389F">
            <w:pPr>
              <w:pStyle w:val="Hora"/>
            </w:pPr>
          </w:p>
        </w:tc>
        <w:tc>
          <w:tcPr>
            <w:tcW w:w="4841" w:type="dxa"/>
            <w:gridSpan w:val="4"/>
            <w:shd w:val="clear" w:color="auto" w:fill="F2F2F2" w:themeFill="background1" w:themeFillShade="F2"/>
          </w:tcPr>
          <w:p w:rsidR="00C55BB9" w:rsidRPr="00F90EC1" w:rsidRDefault="00C55BB9" w:rsidP="00C55BB9">
            <w:pPr>
              <w:pStyle w:val="Nombreynmero"/>
              <w:jc w:val="center"/>
            </w:pPr>
            <w:r w:rsidRPr="005D4542">
              <w:rPr>
                <w:b/>
              </w:rPr>
              <w:t>Adelso Mermejo</w:t>
            </w:r>
          </w:p>
        </w:tc>
      </w:tr>
      <w:tr w:rsidR="00C55BB9" w:rsidRPr="00F90EC1" w:rsidTr="002C453C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C55BB9" w:rsidRPr="00F90EC1" w:rsidRDefault="00C55BB9" w:rsidP="00C9389F">
            <w:pPr>
              <w:pStyle w:val="Hora"/>
            </w:pPr>
          </w:p>
        </w:tc>
        <w:tc>
          <w:tcPr>
            <w:tcW w:w="3834" w:type="dxa"/>
            <w:shd w:val="clear" w:color="auto" w:fill="auto"/>
          </w:tcPr>
          <w:p w:rsidR="00C55BB9" w:rsidRPr="00F90EC1" w:rsidRDefault="00C55BB9" w:rsidP="00C9389F">
            <w:pPr>
              <w:pStyle w:val="Nombreynmero"/>
            </w:pPr>
          </w:p>
        </w:tc>
        <w:tc>
          <w:tcPr>
            <w:tcW w:w="957" w:type="dxa"/>
            <w:shd w:val="clear" w:color="auto" w:fill="auto"/>
          </w:tcPr>
          <w:p w:rsidR="00C55BB9" w:rsidRPr="00F90EC1" w:rsidRDefault="00C55BB9" w:rsidP="00C9389F">
            <w:pPr>
              <w:pStyle w:val="Nombreynmero"/>
            </w:pPr>
          </w:p>
        </w:tc>
        <w:tc>
          <w:tcPr>
            <w:tcW w:w="778" w:type="dxa"/>
            <w:gridSpan w:val="2"/>
            <w:shd w:val="clear" w:color="auto" w:fill="auto"/>
          </w:tcPr>
          <w:p w:rsidR="00C55BB9" w:rsidRPr="00F90EC1" w:rsidRDefault="00C55BB9" w:rsidP="00C9389F">
            <w:pPr>
              <w:pStyle w:val="Hora"/>
            </w:pPr>
          </w:p>
        </w:tc>
        <w:tc>
          <w:tcPr>
            <w:tcW w:w="4841" w:type="dxa"/>
            <w:gridSpan w:val="4"/>
            <w:shd w:val="clear" w:color="auto" w:fill="auto"/>
            <w:vAlign w:val="bottom"/>
          </w:tcPr>
          <w:p w:rsidR="00C55BB9" w:rsidRPr="00F90EC1" w:rsidRDefault="00C55BB9" w:rsidP="00C55BB9">
            <w:pPr>
              <w:pStyle w:val="Dadelasemana"/>
            </w:pPr>
            <w:r w:rsidRPr="00152220">
              <w:rPr>
                <w:rFonts w:ascii="Calibri" w:hAnsi="Calibri"/>
                <w:color w:val="auto"/>
                <w:sz w:val="20"/>
                <w:szCs w:val="20"/>
              </w:rPr>
              <w:t>DIRECTOR GENERAL DE TECNOLOGIA</w:t>
            </w:r>
          </w:p>
        </w:tc>
      </w:tr>
      <w:tr w:rsidR="00C55BB9" w:rsidRPr="00F90EC1" w:rsidTr="00D669D3">
        <w:trPr>
          <w:gridAfter w:val="1"/>
          <w:wAfter w:w="4605" w:type="dxa"/>
          <w:trHeight w:hRule="exact" w:val="303"/>
        </w:trPr>
        <w:tc>
          <w:tcPr>
            <w:tcW w:w="845" w:type="dxa"/>
            <w:gridSpan w:val="2"/>
          </w:tcPr>
          <w:p w:rsidR="00C55BB9" w:rsidRPr="00F90EC1" w:rsidRDefault="00C55BB9" w:rsidP="00C9389F">
            <w:pPr>
              <w:pStyle w:val="Hora"/>
            </w:pPr>
          </w:p>
        </w:tc>
        <w:tc>
          <w:tcPr>
            <w:tcW w:w="3834" w:type="dxa"/>
            <w:shd w:val="clear" w:color="auto" w:fill="F2F2F2" w:themeFill="background1" w:themeFillShade="F2"/>
          </w:tcPr>
          <w:p w:rsidR="00C55BB9" w:rsidRPr="00F90EC1" w:rsidRDefault="00C55BB9" w:rsidP="00C9389F">
            <w:pPr>
              <w:pStyle w:val="Nombreynmero"/>
            </w:pPr>
          </w:p>
        </w:tc>
        <w:tc>
          <w:tcPr>
            <w:tcW w:w="957" w:type="dxa"/>
            <w:shd w:val="clear" w:color="auto" w:fill="F2F2F2" w:themeFill="background1" w:themeFillShade="F2"/>
          </w:tcPr>
          <w:p w:rsidR="00C55BB9" w:rsidRPr="00F90EC1" w:rsidRDefault="00C55BB9" w:rsidP="00C9389F">
            <w:pPr>
              <w:pStyle w:val="Nombreynmero"/>
            </w:pPr>
          </w:p>
        </w:tc>
        <w:tc>
          <w:tcPr>
            <w:tcW w:w="778" w:type="dxa"/>
            <w:gridSpan w:val="2"/>
          </w:tcPr>
          <w:p w:rsidR="00C55BB9" w:rsidRPr="00F90EC1" w:rsidRDefault="00C55BB9" w:rsidP="00C9389F">
            <w:pPr>
              <w:pStyle w:val="Hora"/>
            </w:pPr>
          </w:p>
        </w:tc>
        <w:tc>
          <w:tcPr>
            <w:tcW w:w="4841" w:type="dxa"/>
            <w:gridSpan w:val="4"/>
            <w:shd w:val="clear" w:color="auto" w:fill="F2F2F2" w:themeFill="background1" w:themeFillShade="F2"/>
          </w:tcPr>
          <w:p w:rsidR="00C55BB9" w:rsidRPr="00F90EC1" w:rsidRDefault="00C55BB9" w:rsidP="00C55BB9">
            <w:pPr>
              <w:pStyle w:val="Nombreynmero"/>
              <w:jc w:val="center"/>
            </w:pPr>
            <w:r w:rsidRPr="00152220">
              <w:rPr>
                <w:b/>
              </w:rPr>
              <w:t>Y SISTEMATIZACIÓN DE PROCESOS</w:t>
            </w:r>
          </w:p>
        </w:tc>
      </w:tr>
      <w:tr w:rsidR="00C9389F" w:rsidRPr="00F90EC1" w:rsidTr="00C9389F">
        <w:trPr>
          <w:trHeight w:hRule="exact" w:val="572"/>
        </w:trPr>
        <w:tc>
          <w:tcPr>
            <w:tcW w:w="845" w:type="dxa"/>
            <w:gridSpan w:val="2"/>
          </w:tcPr>
          <w:p w:rsidR="00C9389F" w:rsidRPr="00F90EC1" w:rsidRDefault="00C9389F" w:rsidP="00C9389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815" w:type="dxa"/>
            <w:gridSpan w:val="3"/>
            <w:vAlign w:val="bottom"/>
          </w:tcPr>
          <w:p w:rsidR="00C9389F" w:rsidRPr="00F90EC1" w:rsidRDefault="00C9389F" w:rsidP="00C9389F">
            <w:pPr>
              <w:pStyle w:val="Dadelasemana"/>
              <w:jc w:val="right"/>
            </w:pPr>
          </w:p>
        </w:tc>
        <w:tc>
          <w:tcPr>
            <w:tcW w:w="782" w:type="dxa"/>
            <w:gridSpan w:val="2"/>
            <w:vAlign w:val="bottom"/>
          </w:tcPr>
          <w:p w:rsidR="00C9389F" w:rsidRPr="00F90EC1" w:rsidRDefault="00C9389F" w:rsidP="00C9389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813" w:type="dxa"/>
            <w:gridSpan w:val="3"/>
            <w:vAlign w:val="bottom"/>
          </w:tcPr>
          <w:p w:rsidR="00C9389F" w:rsidRPr="00F90EC1" w:rsidRDefault="00C9389F" w:rsidP="00C9389F">
            <w:pPr>
              <w:pStyle w:val="Dadelasemana"/>
              <w:jc w:val="right"/>
            </w:pPr>
          </w:p>
        </w:tc>
        <w:tc>
          <w:tcPr>
            <w:tcW w:w="4605" w:type="dxa"/>
          </w:tcPr>
          <w:p w:rsidR="00C9389F" w:rsidRPr="00F90EC1" w:rsidRDefault="00C9389F" w:rsidP="00C9389F">
            <w:pPr>
              <w:pStyle w:val="Nombreynmero"/>
              <w:jc w:val="center"/>
            </w:pPr>
            <w:r>
              <w:t>Director General de Tecnología</w:t>
            </w:r>
          </w:p>
        </w:tc>
      </w:tr>
      <w:tr w:rsidR="00C9389F" w:rsidRPr="00F90EC1" w:rsidTr="00C9389F">
        <w:trPr>
          <w:trHeight w:hRule="exact" w:val="572"/>
        </w:trPr>
        <w:tc>
          <w:tcPr>
            <w:tcW w:w="845" w:type="dxa"/>
            <w:gridSpan w:val="2"/>
          </w:tcPr>
          <w:p w:rsidR="00C9389F" w:rsidRPr="00F90EC1" w:rsidRDefault="00C9389F" w:rsidP="00C9389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815" w:type="dxa"/>
            <w:gridSpan w:val="3"/>
            <w:vAlign w:val="bottom"/>
          </w:tcPr>
          <w:p w:rsidR="00C9389F" w:rsidRDefault="00C9389F" w:rsidP="00C9389F">
            <w:pPr>
              <w:pStyle w:val="Dadelasemana"/>
              <w:jc w:val="right"/>
            </w:pPr>
          </w:p>
        </w:tc>
        <w:tc>
          <w:tcPr>
            <w:tcW w:w="782" w:type="dxa"/>
            <w:gridSpan w:val="2"/>
            <w:vAlign w:val="bottom"/>
          </w:tcPr>
          <w:p w:rsidR="00C9389F" w:rsidRPr="00F90EC1" w:rsidRDefault="00C9389F" w:rsidP="00C9389F">
            <w:pPr>
              <w:pStyle w:val="Dadelasemana"/>
              <w:rPr>
                <w:rFonts w:ascii="Calibri" w:hAnsi="Calibri"/>
                <w:color w:val="auto"/>
                <w:sz w:val="22"/>
              </w:rPr>
            </w:pPr>
          </w:p>
        </w:tc>
        <w:tc>
          <w:tcPr>
            <w:tcW w:w="4813" w:type="dxa"/>
            <w:gridSpan w:val="3"/>
            <w:vAlign w:val="bottom"/>
          </w:tcPr>
          <w:p w:rsidR="00C9389F" w:rsidRPr="00F90EC1" w:rsidRDefault="00C9389F" w:rsidP="00C9389F">
            <w:pPr>
              <w:pStyle w:val="Dadelasemana"/>
              <w:jc w:val="right"/>
            </w:pPr>
          </w:p>
        </w:tc>
        <w:tc>
          <w:tcPr>
            <w:tcW w:w="4605" w:type="dxa"/>
          </w:tcPr>
          <w:p w:rsidR="00C9389F" w:rsidRPr="00F90EC1" w:rsidRDefault="00C9389F" w:rsidP="00C9389F">
            <w:pPr>
              <w:pStyle w:val="Nombreynmero"/>
              <w:jc w:val="center"/>
            </w:pPr>
            <w:r>
              <w:t>y Sistematización de Procesos.</w:t>
            </w:r>
          </w:p>
        </w:tc>
      </w:tr>
    </w:tbl>
    <w:p w:rsidR="005B624C" w:rsidRPr="00655569" w:rsidRDefault="00655569" w:rsidP="00655569">
      <w:pPr>
        <w:tabs>
          <w:tab w:val="left" w:pos="6682"/>
        </w:tabs>
      </w:pPr>
      <w:r>
        <w:tab/>
      </w:r>
    </w:p>
    <w:sectPr w:rsidR="005B624C" w:rsidRPr="00655569" w:rsidSect="00BF72BF">
      <w:headerReference w:type="default" r:id="rId12"/>
      <w:pgSz w:w="11906" w:h="16838" w:code="9"/>
      <w:pgMar w:top="720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6C35" w:rsidRDefault="00956C35" w:rsidP="00535661">
      <w:pPr>
        <w:spacing w:after="0" w:line="240" w:lineRule="auto"/>
      </w:pPr>
      <w:r>
        <w:separator/>
      </w:r>
    </w:p>
  </w:endnote>
  <w:endnote w:type="continuationSeparator" w:id="0">
    <w:p w:rsidR="00956C35" w:rsidRDefault="00956C35" w:rsidP="00535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6C35" w:rsidRDefault="00956C35" w:rsidP="00535661">
      <w:pPr>
        <w:spacing w:after="0" w:line="240" w:lineRule="auto"/>
      </w:pPr>
      <w:r>
        <w:separator/>
      </w:r>
    </w:p>
  </w:footnote>
  <w:footnote w:type="continuationSeparator" w:id="0">
    <w:p w:rsidR="00956C35" w:rsidRDefault="00956C35" w:rsidP="005356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05E5" w:rsidRPr="00F90EC1" w:rsidRDefault="00BF72BF">
    <w:pPr>
      <w:pStyle w:val="Encabezado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column">
                <wp:posOffset>1686289</wp:posOffset>
              </wp:positionH>
              <wp:positionV relativeFrom="paragraph">
                <wp:posOffset>-547963</wp:posOffset>
              </wp:positionV>
              <wp:extent cx="5614737" cy="128789"/>
              <wp:effectExtent l="0" t="0" r="5080" b="508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14737" cy="128789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056B6C" id="Rectángulo 2" o:spid="_x0000_s1026" style="position:absolute;margin-left:132.8pt;margin-top:-43.15pt;width:442.1pt;height:10.1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" fillcolor="#2c567a [3204]" stroked="f" strokeweight="2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A3C7EF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2906D5A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66E881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54C5FFA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E340426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E944BFE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C6C9FA0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74C3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ECE58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F38959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263107F"/>
    <w:multiLevelType w:val="multilevel"/>
    <w:tmpl w:val="04090023"/>
    <w:styleLink w:val="ArtculoSecci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6DF34DF6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7FF77F3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3"/>
  </w:num>
  <w:num w:numId="5">
    <w:abstractNumId w:val="12"/>
  </w:num>
  <w:num w:numId="6">
    <w:abstractNumId w:val="11"/>
  </w:num>
  <w:num w:numId="7">
    <w:abstractNumId w:val="2"/>
  </w:num>
  <w:num w:numId="8">
    <w:abstractNumId w:val="1"/>
  </w:num>
  <w:num w:numId="9">
    <w:abstractNumId w:val="0"/>
  </w:num>
  <w:num w:numId="10">
    <w:abstractNumId w:val="6"/>
  </w:num>
  <w:num w:numId="11">
    <w:abstractNumId w:val="5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bordersDoNotSurroundHeader/>
  <w:bordersDoNotSurroundFooter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5569"/>
    <w:rsid w:val="00017B25"/>
    <w:rsid w:val="00025178"/>
    <w:rsid w:val="000409E0"/>
    <w:rsid w:val="00047640"/>
    <w:rsid w:val="00072292"/>
    <w:rsid w:val="00073F67"/>
    <w:rsid w:val="000D4A59"/>
    <w:rsid w:val="000E3A76"/>
    <w:rsid w:val="00101DAC"/>
    <w:rsid w:val="00110328"/>
    <w:rsid w:val="0014076A"/>
    <w:rsid w:val="00142FD2"/>
    <w:rsid w:val="00152220"/>
    <w:rsid w:val="001564E9"/>
    <w:rsid w:val="00166B0C"/>
    <w:rsid w:val="001705E5"/>
    <w:rsid w:val="00196A4C"/>
    <w:rsid w:val="001A7D1C"/>
    <w:rsid w:val="0023645B"/>
    <w:rsid w:val="00252CC9"/>
    <w:rsid w:val="00261BD6"/>
    <w:rsid w:val="00282E7E"/>
    <w:rsid w:val="002A14B7"/>
    <w:rsid w:val="002B025D"/>
    <w:rsid w:val="002B0A67"/>
    <w:rsid w:val="002C2924"/>
    <w:rsid w:val="002C3B9C"/>
    <w:rsid w:val="002E4618"/>
    <w:rsid w:val="002E4997"/>
    <w:rsid w:val="003128FE"/>
    <w:rsid w:val="003172A0"/>
    <w:rsid w:val="003271EB"/>
    <w:rsid w:val="00366C43"/>
    <w:rsid w:val="00372AA3"/>
    <w:rsid w:val="0037392E"/>
    <w:rsid w:val="003975C5"/>
    <w:rsid w:val="003A5E7E"/>
    <w:rsid w:val="003E29D3"/>
    <w:rsid w:val="00436937"/>
    <w:rsid w:val="00444578"/>
    <w:rsid w:val="00485C8D"/>
    <w:rsid w:val="004A22A6"/>
    <w:rsid w:val="004A43D4"/>
    <w:rsid w:val="004A7F29"/>
    <w:rsid w:val="004D7624"/>
    <w:rsid w:val="004D7AA4"/>
    <w:rsid w:val="004E0B74"/>
    <w:rsid w:val="004F1245"/>
    <w:rsid w:val="004F2769"/>
    <w:rsid w:val="00535661"/>
    <w:rsid w:val="00583006"/>
    <w:rsid w:val="00597FBC"/>
    <w:rsid w:val="005B624C"/>
    <w:rsid w:val="005B6801"/>
    <w:rsid w:val="005B71F2"/>
    <w:rsid w:val="005D4542"/>
    <w:rsid w:val="00616516"/>
    <w:rsid w:val="00643790"/>
    <w:rsid w:val="00655569"/>
    <w:rsid w:val="00676ABB"/>
    <w:rsid w:val="00694D49"/>
    <w:rsid w:val="006B4BA9"/>
    <w:rsid w:val="006B6F1F"/>
    <w:rsid w:val="006C34C9"/>
    <w:rsid w:val="006E4F2D"/>
    <w:rsid w:val="006E725C"/>
    <w:rsid w:val="00704DC5"/>
    <w:rsid w:val="00712231"/>
    <w:rsid w:val="00714B42"/>
    <w:rsid w:val="007B1533"/>
    <w:rsid w:val="007C74BA"/>
    <w:rsid w:val="007D0574"/>
    <w:rsid w:val="007D351B"/>
    <w:rsid w:val="007F4466"/>
    <w:rsid w:val="0082378B"/>
    <w:rsid w:val="008255F7"/>
    <w:rsid w:val="00826000"/>
    <w:rsid w:val="00851242"/>
    <w:rsid w:val="00864C2E"/>
    <w:rsid w:val="00877962"/>
    <w:rsid w:val="00887CD1"/>
    <w:rsid w:val="008A5A34"/>
    <w:rsid w:val="008C16EB"/>
    <w:rsid w:val="008D7165"/>
    <w:rsid w:val="00920E9F"/>
    <w:rsid w:val="00956C35"/>
    <w:rsid w:val="0098407D"/>
    <w:rsid w:val="009A77D6"/>
    <w:rsid w:val="009C565C"/>
    <w:rsid w:val="009D0058"/>
    <w:rsid w:val="00A2623A"/>
    <w:rsid w:val="00A365C5"/>
    <w:rsid w:val="00A64F96"/>
    <w:rsid w:val="00A73265"/>
    <w:rsid w:val="00A86FA8"/>
    <w:rsid w:val="00AA3A0B"/>
    <w:rsid w:val="00AE6C73"/>
    <w:rsid w:val="00AF6005"/>
    <w:rsid w:val="00B161D2"/>
    <w:rsid w:val="00B27D54"/>
    <w:rsid w:val="00B34BD7"/>
    <w:rsid w:val="00B86230"/>
    <w:rsid w:val="00B872C4"/>
    <w:rsid w:val="00B8765E"/>
    <w:rsid w:val="00BB5990"/>
    <w:rsid w:val="00BC59A6"/>
    <w:rsid w:val="00BF5113"/>
    <w:rsid w:val="00BF72BF"/>
    <w:rsid w:val="00BF7325"/>
    <w:rsid w:val="00C038F3"/>
    <w:rsid w:val="00C0699C"/>
    <w:rsid w:val="00C10852"/>
    <w:rsid w:val="00C55BB9"/>
    <w:rsid w:val="00C9389F"/>
    <w:rsid w:val="00C94A5E"/>
    <w:rsid w:val="00CB61D8"/>
    <w:rsid w:val="00D05149"/>
    <w:rsid w:val="00D27656"/>
    <w:rsid w:val="00D27E21"/>
    <w:rsid w:val="00D503F3"/>
    <w:rsid w:val="00D51862"/>
    <w:rsid w:val="00D52014"/>
    <w:rsid w:val="00D52DA7"/>
    <w:rsid w:val="00D55EF5"/>
    <w:rsid w:val="00DC3A6F"/>
    <w:rsid w:val="00E0101A"/>
    <w:rsid w:val="00E03A43"/>
    <w:rsid w:val="00E85CBD"/>
    <w:rsid w:val="00EA567A"/>
    <w:rsid w:val="00EF7681"/>
    <w:rsid w:val="00F108E1"/>
    <w:rsid w:val="00F132F8"/>
    <w:rsid w:val="00F568D7"/>
    <w:rsid w:val="00F713E9"/>
    <w:rsid w:val="00F72EB9"/>
    <w:rsid w:val="00F90EC1"/>
    <w:rsid w:val="00F970BF"/>
    <w:rsid w:val="00FB3CB9"/>
    <w:rsid w:val="00FC665E"/>
    <w:rsid w:val="00FF5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3245F1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1"/>
    <w:lsdException w:name="heading 2" w:uiPriority="1"/>
    <w:lsdException w:name="heading 3" w:uiPriority="1" w:qFormat="1"/>
    <w:lsdException w:name="heading 4" w:semiHidden="1" w:uiPriority="1" w:unhideWhenUsed="1"/>
    <w:lsdException w:name="heading 5" w:semiHidden="1" w:uiPriority="1" w:unhideWhenUsed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9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1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iPriority="10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uiPriority="9" w:qFormat="1"/>
    <w:lsdException w:name="List Continue 2" w:uiPriority="10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4076A"/>
    <w:rPr>
      <w:rFonts w:ascii="Calibri" w:hAnsi="Calibri" w:cs="Calibri"/>
      <w:sz w:val="18"/>
    </w:rPr>
  </w:style>
  <w:style w:type="paragraph" w:styleId="Ttulo1">
    <w:name w:val="heading 1"/>
    <w:basedOn w:val="Normal"/>
    <w:next w:val="Normal"/>
    <w:link w:val="Ttulo1Car"/>
    <w:uiPriority w:val="1"/>
    <w:semiHidden/>
    <w:unhideWhenUsed/>
    <w:rsid w:val="0014076A"/>
    <w:pPr>
      <w:keepNext/>
      <w:keepLines/>
      <w:spacing w:line="240" w:lineRule="auto"/>
      <w:outlineLvl w:val="0"/>
    </w:pPr>
    <w:rPr>
      <w:rFonts w:ascii="Corbel" w:eastAsiaTheme="majorEastAsia" w:hAnsi="Corbel" w:cstheme="majorBidi"/>
      <w:bCs/>
      <w:caps/>
      <w:color w:val="595959" w:themeColor="text1" w:themeTint="A6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1"/>
    <w:semiHidden/>
    <w:unhideWhenUsed/>
    <w:rsid w:val="0014076A"/>
    <w:pPr>
      <w:spacing w:after="40" w:line="240" w:lineRule="auto"/>
      <w:outlineLvl w:val="1"/>
    </w:pPr>
    <w:rPr>
      <w:rFonts w:ascii="Corbel" w:hAnsi="Corbel"/>
      <w:color w:val="595959" w:themeColor="text1" w:themeTint="A6"/>
      <w:sz w:val="24"/>
    </w:rPr>
  </w:style>
  <w:style w:type="paragraph" w:styleId="Ttulo3">
    <w:name w:val="heading 3"/>
    <w:basedOn w:val="Normal"/>
    <w:next w:val="Normal"/>
    <w:link w:val="Ttulo3Car"/>
    <w:uiPriority w:val="1"/>
    <w:semiHidden/>
    <w:unhideWhenUsed/>
    <w:qFormat/>
    <w:rsid w:val="0014076A"/>
    <w:pPr>
      <w:keepNext/>
      <w:keepLines/>
      <w:spacing w:before="200" w:after="0"/>
      <w:outlineLvl w:val="2"/>
    </w:pPr>
    <w:rPr>
      <w:rFonts w:ascii="Corbel" w:eastAsiaTheme="majorEastAsia" w:hAnsi="Corbel" w:cstheme="majorBidi"/>
      <w:b/>
      <w:bCs/>
      <w:color w:val="2C567A" w:themeColor="accent1"/>
    </w:rPr>
  </w:style>
  <w:style w:type="paragraph" w:styleId="Ttulo4">
    <w:name w:val="heading 4"/>
    <w:basedOn w:val="Normal"/>
    <w:next w:val="Normal"/>
    <w:link w:val="Ttulo4Car"/>
    <w:uiPriority w:val="1"/>
    <w:semiHidden/>
    <w:unhideWhenUsed/>
    <w:rsid w:val="0014076A"/>
    <w:pPr>
      <w:spacing w:after="0" w:line="240" w:lineRule="auto"/>
      <w:outlineLvl w:val="3"/>
    </w:pPr>
    <w:rPr>
      <w:rFonts w:ascii="Corbel" w:hAnsi="Corbel"/>
      <w:b/>
      <w:caps/>
      <w:color w:val="FFFFFF" w:themeColor="background1"/>
      <w:spacing w:val="10"/>
      <w:sz w:val="19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rsid w:val="0014076A"/>
    <w:pPr>
      <w:keepNext/>
      <w:keepLines/>
      <w:spacing w:before="40" w:after="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tulo6">
    <w:name w:val="heading 6"/>
    <w:basedOn w:val="Normal"/>
    <w:next w:val="Normal"/>
    <w:link w:val="Ttulo6Car"/>
    <w:uiPriority w:val="1"/>
    <w:semiHidden/>
    <w:unhideWhenUsed/>
    <w:qFormat/>
    <w:rsid w:val="0014076A"/>
    <w:pPr>
      <w:keepNext/>
      <w:keepLines/>
      <w:spacing w:before="40" w:after="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semiHidden/>
    <w:unhideWhenUsed/>
    <w:qFormat/>
    <w:rsid w:val="0014076A"/>
    <w:pPr>
      <w:keepNext/>
      <w:keepLines/>
      <w:spacing w:before="40" w:after="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semiHidden/>
    <w:unhideWhenUsed/>
    <w:qFormat/>
    <w:rsid w:val="0014076A"/>
    <w:pPr>
      <w:keepNext/>
      <w:keepLines/>
      <w:spacing w:before="40" w:after="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semiHidden/>
    <w:unhideWhenUsed/>
    <w:qFormat/>
    <w:rsid w:val="0014076A"/>
    <w:pPr>
      <w:keepNext/>
      <w:keepLines/>
      <w:spacing w:before="40" w:after="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4076A"/>
    <w:rPr>
      <w:rFonts w:ascii="Calibri" w:hAnsi="Calibri" w:cs="Calibri"/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407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076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1"/>
    <w:rsid w:val="0014076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tulo1Car">
    <w:name w:val="Título 1 Car"/>
    <w:basedOn w:val="Fuentedeprrafopredeter"/>
    <w:link w:val="Ttulo1"/>
    <w:uiPriority w:val="1"/>
    <w:semiHidden/>
    <w:rsid w:val="0014076A"/>
    <w:rPr>
      <w:rFonts w:ascii="Corbel" w:eastAsiaTheme="majorEastAsia" w:hAnsi="Corbel" w:cstheme="majorBidi"/>
      <w:bCs/>
      <w:caps/>
      <w:color w:val="595959" w:themeColor="text1" w:themeTint="A6"/>
      <w:sz w:val="40"/>
      <w:szCs w:val="28"/>
    </w:rPr>
  </w:style>
  <w:style w:type="paragraph" w:customStyle="1" w:styleId="Hora">
    <w:name w:val="Hora"/>
    <w:basedOn w:val="Normal"/>
    <w:qFormat/>
    <w:rsid w:val="0014076A"/>
    <w:pPr>
      <w:spacing w:after="0" w:line="240" w:lineRule="auto"/>
      <w:jc w:val="right"/>
    </w:pPr>
    <w:rPr>
      <w:color w:val="44546A" w:themeColor="text2"/>
      <w:sz w:val="22"/>
    </w:rPr>
  </w:style>
  <w:style w:type="character" w:customStyle="1" w:styleId="Ttulo2Car">
    <w:name w:val="Título 2 Car"/>
    <w:basedOn w:val="Fuentedeprrafopredeter"/>
    <w:link w:val="Ttulo2"/>
    <w:uiPriority w:val="1"/>
    <w:semiHidden/>
    <w:rsid w:val="0014076A"/>
    <w:rPr>
      <w:rFonts w:ascii="Corbel" w:hAnsi="Corbel" w:cs="Calibri"/>
      <w:color w:val="595959" w:themeColor="text1" w:themeTint="A6"/>
      <w:sz w:val="24"/>
    </w:rPr>
  </w:style>
  <w:style w:type="character" w:customStyle="1" w:styleId="Ttulo3Car">
    <w:name w:val="Título 3 Car"/>
    <w:basedOn w:val="Fuentedeprrafopredeter"/>
    <w:link w:val="Ttulo3"/>
    <w:uiPriority w:val="1"/>
    <w:semiHidden/>
    <w:rsid w:val="0014076A"/>
    <w:rPr>
      <w:rFonts w:ascii="Corbel" w:eastAsiaTheme="majorEastAsia" w:hAnsi="Corbel" w:cstheme="majorBidi"/>
      <w:b/>
      <w:bCs/>
      <w:color w:val="2C567A" w:themeColor="accent1"/>
      <w:sz w:val="18"/>
    </w:rPr>
  </w:style>
  <w:style w:type="paragraph" w:customStyle="1" w:styleId="Nombreynmero">
    <w:name w:val="Nombre y número"/>
    <w:basedOn w:val="Normal"/>
    <w:qFormat/>
    <w:rsid w:val="0014076A"/>
    <w:pPr>
      <w:spacing w:after="0" w:line="240" w:lineRule="auto"/>
    </w:pPr>
    <w:rPr>
      <w:color w:val="404040" w:themeColor="text1" w:themeTint="BF"/>
      <w:sz w:val="20"/>
    </w:rPr>
  </w:style>
  <w:style w:type="character" w:customStyle="1" w:styleId="Ttulo4Car">
    <w:name w:val="Título 4 Car"/>
    <w:basedOn w:val="Fuentedeprrafopredeter"/>
    <w:link w:val="Ttulo4"/>
    <w:uiPriority w:val="1"/>
    <w:semiHidden/>
    <w:rsid w:val="0014076A"/>
    <w:rPr>
      <w:rFonts w:ascii="Corbel" w:hAnsi="Corbel" w:cs="Calibri"/>
      <w:b/>
      <w:caps/>
      <w:color w:val="FFFFFF" w:themeColor="background1"/>
      <w:spacing w:val="10"/>
      <w:sz w:val="19"/>
    </w:rPr>
  </w:style>
  <w:style w:type="paragraph" w:customStyle="1" w:styleId="Dadelasemana">
    <w:name w:val="Día de la semana"/>
    <w:basedOn w:val="Ttulo2"/>
    <w:qFormat/>
    <w:rsid w:val="0014076A"/>
    <w:pPr>
      <w:jc w:val="center"/>
    </w:pPr>
    <w:rPr>
      <w:b/>
      <w:color w:val="44546A" w:themeColor="text2"/>
      <w:sz w:val="28"/>
    </w:rPr>
  </w:style>
  <w:style w:type="paragraph" w:customStyle="1" w:styleId="Ttulodelprograma">
    <w:name w:val="Título del programa"/>
    <w:basedOn w:val="Normal"/>
    <w:qFormat/>
    <w:rsid w:val="0014076A"/>
    <w:pPr>
      <w:keepNext/>
      <w:keepLines/>
      <w:spacing w:after="0" w:line="240" w:lineRule="auto"/>
      <w:jc w:val="center"/>
    </w:pPr>
    <w:rPr>
      <w:rFonts w:ascii="Corbel" w:eastAsiaTheme="majorEastAsia" w:hAnsi="Corbel" w:cstheme="majorBidi"/>
      <w:bCs/>
      <w:caps/>
      <w:color w:val="0072C7" w:themeColor="accent2"/>
      <w:sz w:val="52"/>
      <w:szCs w:val="28"/>
    </w:rPr>
  </w:style>
  <w:style w:type="paragraph" w:customStyle="1" w:styleId="Encabezadodecolumna">
    <w:name w:val="Encabezado de columna"/>
    <w:basedOn w:val="Ttulo4"/>
    <w:qFormat/>
    <w:rsid w:val="0014076A"/>
    <w:pPr>
      <w:outlineLvl w:val="9"/>
    </w:pPr>
    <w:rPr>
      <w:b w:val="0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140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076A"/>
    <w:rPr>
      <w:rFonts w:ascii="Calibri" w:hAnsi="Calibri" w:cs="Calibri"/>
      <w:sz w:val="18"/>
    </w:rPr>
  </w:style>
  <w:style w:type="paragraph" w:styleId="Piedepgina">
    <w:name w:val="footer"/>
    <w:basedOn w:val="Normal"/>
    <w:link w:val="PiedepginaCar"/>
    <w:uiPriority w:val="99"/>
    <w:unhideWhenUsed/>
    <w:rsid w:val="001407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076A"/>
    <w:rPr>
      <w:rFonts w:ascii="Calibri" w:hAnsi="Calibri" w:cs="Calibri"/>
      <w:sz w:val="18"/>
    </w:rPr>
  </w:style>
  <w:style w:type="character" w:customStyle="1" w:styleId="Mention">
    <w:name w:val="Mention"/>
    <w:basedOn w:val="Fuentedeprrafopredeter"/>
    <w:uiPriority w:val="99"/>
    <w:semiHidden/>
    <w:unhideWhenUsed/>
    <w:rsid w:val="0014076A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inlista"/>
    <w:uiPriority w:val="99"/>
    <w:semiHidden/>
    <w:unhideWhenUsed/>
    <w:rsid w:val="0014076A"/>
    <w:pPr>
      <w:numPr>
        <w:numId w:val="5"/>
      </w:numPr>
    </w:pPr>
  </w:style>
  <w:style w:type="numbering" w:styleId="1ai">
    <w:name w:val="Outline List 1"/>
    <w:basedOn w:val="Sinlista"/>
    <w:uiPriority w:val="99"/>
    <w:semiHidden/>
    <w:unhideWhenUsed/>
    <w:rsid w:val="0014076A"/>
    <w:pPr>
      <w:numPr>
        <w:numId w:val="6"/>
      </w:numPr>
    </w:pPr>
  </w:style>
  <w:style w:type="character" w:styleId="CdigoHTML">
    <w:name w:val="HTML Code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character" w:styleId="VariableHTML">
    <w:name w:val="HTML Variable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14076A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14076A"/>
    <w:rPr>
      <w:rFonts w:ascii="Calibri" w:hAnsi="Calibri" w:cs="Calibri"/>
      <w:i/>
      <w:iCs/>
      <w:sz w:val="18"/>
    </w:rPr>
  </w:style>
  <w:style w:type="character" w:styleId="DefinicinHTML">
    <w:name w:val="HTML Definition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character" w:styleId="CitaHTML">
    <w:name w:val="HTML Cite"/>
    <w:basedOn w:val="Fuentedeprrafopredeter"/>
    <w:uiPriority w:val="99"/>
    <w:semiHidden/>
    <w:unhideWhenUsed/>
    <w:rsid w:val="0014076A"/>
    <w:rPr>
      <w:rFonts w:ascii="Calibri" w:hAnsi="Calibri" w:cs="Calibri"/>
      <w:i/>
      <w:iCs/>
    </w:rPr>
  </w:style>
  <w:style w:type="character" w:styleId="MquinadeescribirHTML">
    <w:name w:val="HTML Typewriter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character" w:styleId="EjemplodeHTML">
    <w:name w:val="HTML Sample"/>
    <w:basedOn w:val="Fuentedeprrafopredeter"/>
    <w:uiPriority w:val="99"/>
    <w:semiHidden/>
    <w:unhideWhenUsed/>
    <w:rsid w:val="0014076A"/>
    <w:rPr>
      <w:rFonts w:ascii="Consolas" w:hAnsi="Consolas" w:cs="Calibri"/>
      <w:sz w:val="24"/>
      <w:szCs w:val="24"/>
    </w:rPr>
  </w:style>
  <w:style w:type="character" w:styleId="AcrnimoHTML">
    <w:name w:val="HTML Acronym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character" w:styleId="TecladoHTML">
    <w:name w:val="HTML Keyboard"/>
    <w:basedOn w:val="Fuentedeprrafopredeter"/>
    <w:uiPriority w:val="99"/>
    <w:semiHidden/>
    <w:unhideWhenUsed/>
    <w:rsid w:val="0014076A"/>
    <w:rPr>
      <w:rFonts w:ascii="Consolas" w:hAnsi="Consolas" w:cs="Calibri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407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4076A"/>
    <w:rPr>
      <w:rFonts w:ascii="Consolas" w:hAnsi="Consolas" w:cs="Calibri"/>
      <w:sz w:val="20"/>
      <w:szCs w:val="20"/>
    </w:rPr>
  </w:style>
  <w:style w:type="paragraph" w:styleId="TDC1">
    <w:name w:val="toc 1"/>
    <w:basedOn w:val="Normal"/>
    <w:next w:val="Normal"/>
    <w:autoRedefine/>
    <w:uiPriority w:val="99"/>
    <w:semiHidden/>
    <w:unhideWhenUsed/>
    <w:rsid w:val="0014076A"/>
    <w:pPr>
      <w:spacing w:after="100"/>
    </w:pPr>
  </w:style>
  <w:style w:type="paragraph" w:styleId="TDC2">
    <w:name w:val="toc 2"/>
    <w:basedOn w:val="Normal"/>
    <w:next w:val="Normal"/>
    <w:autoRedefine/>
    <w:uiPriority w:val="99"/>
    <w:semiHidden/>
    <w:unhideWhenUsed/>
    <w:rsid w:val="0014076A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99"/>
    <w:semiHidden/>
    <w:unhideWhenUsed/>
    <w:rsid w:val="0014076A"/>
    <w:pPr>
      <w:spacing w:after="100"/>
      <w:ind w:left="360"/>
    </w:pPr>
  </w:style>
  <w:style w:type="paragraph" w:styleId="TDC4">
    <w:name w:val="toc 4"/>
    <w:basedOn w:val="Normal"/>
    <w:next w:val="Normal"/>
    <w:autoRedefine/>
    <w:uiPriority w:val="99"/>
    <w:semiHidden/>
    <w:unhideWhenUsed/>
    <w:rsid w:val="0014076A"/>
    <w:pPr>
      <w:spacing w:after="100"/>
      <w:ind w:left="540"/>
    </w:pPr>
  </w:style>
  <w:style w:type="paragraph" w:styleId="TDC5">
    <w:name w:val="toc 5"/>
    <w:basedOn w:val="Normal"/>
    <w:next w:val="Normal"/>
    <w:autoRedefine/>
    <w:uiPriority w:val="99"/>
    <w:semiHidden/>
    <w:unhideWhenUsed/>
    <w:rsid w:val="0014076A"/>
    <w:pPr>
      <w:spacing w:after="100"/>
      <w:ind w:left="720"/>
    </w:pPr>
  </w:style>
  <w:style w:type="paragraph" w:styleId="TDC6">
    <w:name w:val="toc 6"/>
    <w:basedOn w:val="Normal"/>
    <w:next w:val="Normal"/>
    <w:autoRedefine/>
    <w:uiPriority w:val="99"/>
    <w:semiHidden/>
    <w:unhideWhenUsed/>
    <w:rsid w:val="0014076A"/>
    <w:pPr>
      <w:spacing w:after="100"/>
      <w:ind w:left="900"/>
    </w:pPr>
  </w:style>
  <w:style w:type="paragraph" w:styleId="TDC7">
    <w:name w:val="toc 7"/>
    <w:basedOn w:val="Normal"/>
    <w:next w:val="Normal"/>
    <w:autoRedefine/>
    <w:uiPriority w:val="99"/>
    <w:semiHidden/>
    <w:unhideWhenUsed/>
    <w:rsid w:val="0014076A"/>
    <w:pPr>
      <w:spacing w:after="100"/>
      <w:ind w:left="1080"/>
    </w:pPr>
  </w:style>
  <w:style w:type="paragraph" w:styleId="TDC8">
    <w:name w:val="toc 8"/>
    <w:basedOn w:val="Normal"/>
    <w:next w:val="Normal"/>
    <w:autoRedefine/>
    <w:uiPriority w:val="99"/>
    <w:semiHidden/>
    <w:unhideWhenUsed/>
    <w:rsid w:val="0014076A"/>
    <w:pPr>
      <w:spacing w:after="100"/>
      <w:ind w:left="1260"/>
    </w:pPr>
  </w:style>
  <w:style w:type="paragraph" w:styleId="TDC9">
    <w:name w:val="toc 9"/>
    <w:basedOn w:val="Normal"/>
    <w:next w:val="Normal"/>
    <w:autoRedefine/>
    <w:uiPriority w:val="99"/>
    <w:semiHidden/>
    <w:unhideWhenUsed/>
    <w:rsid w:val="0014076A"/>
    <w:pPr>
      <w:spacing w:after="100"/>
      <w:ind w:left="1440"/>
    </w:pPr>
  </w:style>
  <w:style w:type="paragraph" w:styleId="TtuloTDC">
    <w:name w:val="TOC Heading"/>
    <w:basedOn w:val="Ttulo1"/>
    <w:next w:val="Normal"/>
    <w:uiPriority w:val="39"/>
    <w:semiHidden/>
    <w:unhideWhenUsed/>
    <w:qFormat/>
    <w:rsid w:val="0014076A"/>
    <w:pPr>
      <w:spacing w:before="240" w:after="0" w:line="276" w:lineRule="auto"/>
      <w:outlineLvl w:val="9"/>
    </w:pPr>
    <w:rPr>
      <w:bCs w:val="0"/>
      <w:caps w:val="0"/>
      <w:color w:val="21405B" w:themeColor="accent1" w:themeShade="BF"/>
      <w:sz w:val="32"/>
      <w:szCs w:val="32"/>
    </w:rPr>
  </w:style>
  <w:style w:type="character" w:styleId="Referenciasutil">
    <w:name w:val="Subtle Reference"/>
    <w:basedOn w:val="Fuentedeprrafopredeter"/>
    <w:uiPriority w:val="31"/>
    <w:qFormat/>
    <w:rsid w:val="0014076A"/>
    <w:rPr>
      <w:rFonts w:ascii="Calibri" w:hAnsi="Calibri" w:cs="Calibri"/>
      <w:smallCaps/>
      <w:color w:val="5A5A5A" w:themeColor="text1" w:themeTint="A5"/>
    </w:rPr>
  </w:style>
  <w:style w:type="character" w:styleId="nfasissutil">
    <w:name w:val="Subtle Emphasis"/>
    <w:basedOn w:val="Fuentedeprrafopredeter"/>
    <w:uiPriority w:val="19"/>
    <w:qFormat/>
    <w:rsid w:val="0014076A"/>
    <w:rPr>
      <w:rFonts w:ascii="Calibri" w:hAnsi="Calibri" w:cs="Calibri"/>
      <w:i/>
      <w:iCs/>
      <w:color w:val="404040" w:themeColor="text1" w:themeTint="BF"/>
    </w:rPr>
  </w:style>
  <w:style w:type="table" w:styleId="Tablaprofesional">
    <w:name w:val="Table Professional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edia1">
    <w:name w:val="Medium List 1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amedia1-nfasis2">
    <w:name w:val="Medium List 1 Accent 2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amedia1-nfasis3">
    <w:name w:val="Medium List 1 Accent 3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amedia1-nfasis4">
    <w:name w:val="Medium List 1 Accent 4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amedia1-nfasis5">
    <w:name w:val="Medium List 1 Accent 5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amedia1-nfasis6">
    <w:name w:val="Medium List 1 Accent 6"/>
    <w:basedOn w:val="Tablanormal"/>
    <w:uiPriority w:val="65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amedia2">
    <w:name w:val="Medium List 2"/>
    <w:basedOn w:val="Tabla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uadrculamedia1">
    <w:name w:val="Medium Grid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media1-nfasis3">
    <w:name w:val="Medium Grid 1 Accent 3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media1-nfasis5">
    <w:name w:val="Medium Grid 1 Accent 5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media1-nfasis6">
    <w:name w:val="Medium Grid 1 Accent 6"/>
    <w:basedOn w:val="Tablanormal"/>
    <w:uiPriority w:val="67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Cuadrculamedia2">
    <w:name w:val="Medium Grid 2"/>
    <w:basedOn w:val="Tabla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Cuadrculamedia3-nfasis3">
    <w:name w:val="Medium Grid 3 Accent 3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Cuadrculamedia3-nfasis5">
    <w:name w:val="Medium Grid 3 Accent 5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Cuadrculamedia3-nfasis6">
    <w:name w:val="Medium Grid 3 Accent 6"/>
    <w:basedOn w:val="Tablanormal"/>
    <w:uiPriority w:val="6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fa">
    <w:name w:val="Bibliography"/>
    <w:basedOn w:val="Normal"/>
    <w:next w:val="Normal"/>
    <w:uiPriority w:val="37"/>
    <w:semiHidden/>
    <w:unhideWhenUsed/>
    <w:rsid w:val="0014076A"/>
  </w:style>
  <w:style w:type="character" w:styleId="Ttulodellibro">
    <w:name w:val="Book Title"/>
    <w:basedOn w:val="Fuentedeprrafopredeter"/>
    <w:uiPriority w:val="33"/>
    <w:qFormat/>
    <w:rsid w:val="0014076A"/>
    <w:rPr>
      <w:rFonts w:ascii="Calibri" w:hAnsi="Calibri" w:cs="Calibri"/>
      <w:b/>
      <w:bCs/>
      <w:i/>
      <w:iCs/>
      <w:spacing w:val="5"/>
    </w:rPr>
  </w:style>
  <w:style w:type="character" w:customStyle="1" w:styleId="Hashtag">
    <w:name w:val="Hashtag"/>
    <w:basedOn w:val="Fuentedeprrafopredeter"/>
    <w:uiPriority w:val="99"/>
    <w:semiHidden/>
    <w:unhideWhenUsed/>
    <w:rsid w:val="0014076A"/>
    <w:rPr>
      <w:rFonts w:ascii="Calibri" w:hAnsi="Calibri" w:cs="Calibri"/>
      <w:color w:val="2B579A"/>
      <w:shd w:val="clear" w:color="auto" w:fill="E1DFDD"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14076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14076A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aelegante">
    <w:name w:val="Table Elegant"/>
    <w:basedOn w:val="Tablanormal"/>
    <w:uiPriority w:val="99"/>
    <w:semiHidden/>
    <w:unhideWhenUsed/>
    <w:rsid w:val="0014076A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14076A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14076A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14076A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14076A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14076A"/>
    <w:pPr>
      <w:ind w:left="1800" w:hanging="360"/>
      <w:contextualSpacing/>
    </w:pPr>
  </w:style>
  <w:style w:type="table" w:styleId="Tablaconlista1">
    <w:name w:val="Table List 1"/>
    <w:basedOn w:val="Tablanormal"/>
    <w:uiPriority w:val="99"/>
    <w:semiHidden/>
    <w:unhideWhenUsed/>
    <w:rsid w:val="0014076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semiHidden/>
    <w:unhideWhenUsed/>
    <w:rsid w:val="0014076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semiHidden/>
    <w:unhideWhenUsed/>
    <w:rsid w:val="001407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semiHidden/>
    <w:unhideWhenUsed/>
    <w:rsid w:val="0014076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semiHidden/>
    <w:unhideWhenUsed/>
    <w:rsid w:val="0014076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Continuarlista">
    <w:name w:val="List Continue"/>
    <w:basedOn w:val="Normal"/>
    <w:uiPriority w:val="9"/>
    <w:qFormat/>
    <w:rsid w:val="0014076A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10"/>
    <w:qFormat/>
    <w:rsid w:val="0014076A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14076A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14076A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14076A"/>
    <w:pPr>
      <w:spacing w:after="120"/>
      <w:ind w:left="1800"/>
      <w:contextualSpacing/>
    </w:pPr>
  </w:style>
  <w:style w:type="paragraph" w:styleId="Prrafodelista">
    <w:name w:val="List Paragraph"/>
    <w:basedOn w:val="Normal"/>
    <w:uiPriority w:val="34"/>
    <w:qFormat/>
    <w:rsid w:val="0014076A"/>
    <w:pPr>
      <w:ind w:left="720"/>
      <w:contextualSpacing/>
    </w:pPr>
  </w:style>
  <w:style w:type="paragraph" w:styleId="Listaconnmeros">
    <w:name w:val="List Number"/>
    <w:basedOn w:val="Normal"/>
    <w:uiPriority w:val="9"/>
    <w:qFormat/>
    <w:rsid w:val="0014076A"/>
    <w:pPr>
      <w:numPr>
        <w:numId w:val="2"/>
      </w:numPr>
      <w:contextualSpacing/>
    </w:pPr>
  </w:style>
  <w:style w:type="paragraph" w:styleId="Listaconnmeros2">
    <w:name w:val="List Number 2"/>
    <w:basedOn w:val="Normal"/>
    <w:uiPriority w:val="10"/>
    <w:qFormat/>
    <w:rsid w:val="0014076A"/>
    <w:pPr>
      <w:numPr>
        <w:numId w:val="4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14076A"/>
    <w:pPr>
      <w:numPr>
        <w:numId w:val="7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14076A"/>
    <w:pPr>
      <w:numPr>
        <w:numId w:val="8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14076A"/>
    <w:pPr>
      <w:numPr>
        <w:numId w:val="9"/>
      </w:numPr>
      <w:contextualSpacing/>
    </w:pPr>
  </w:style>
  <w:style w:type="paragraph" w:styleId="Listaconvietas">
    <w:name w:val="List Bullet"/>
    <w:basedOn w:val="Normal"/>
    <w:uiPriority w:val="9"/>
    <w:qFormat/>
    <w:rsid w:val="0014076A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10"/>
    <w:qFormat/>
    <w:rsid w:val="0014076A"/>
    <w:pPr>
      <w:numPr>
        <w:numId w:val="3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14076A"/>
    <w:pPr>
      <w:numPr>
        <w:numId w:val="10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14076A"/>
    <w:pPr>
      <w:numPr>
        <w:numId w:val="11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14076A"/>
    <w:pPr>
      <w:numPr>
        <w:numId w:val="12"/>
      </w:numPr>
      <w:contextualSpacing/>
    </w:pPr>
  </w:style>
  <w:style w:type="paragraph" w:styleId="Subttulo">
    <w:name w:val="Subtitle"/>
    <w:basedOn w:val="Normal"/>
    <w:next w:val="Normal"/>
    <w:link w:val="SubttuloCar"/>
    <w:uiPriority w:val="5"/>
    <w:qFormat/>
    <w:rsid w:val="0014076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tuloCar">
    <w:name w:val="Subtítulo Car"/>
    <w:basedOn w:val="Fuentedeprrafopredeter"/>
    <w:link w:val="Subttulo"/>
    <w:uiPriority w:val="5"/>
    <w:rsid w:val="0014076A"/>
    <w:rPr>
      <w:rFonts w:ascii="Calibri" w:eastAsiaTheme="minorEastAsia" w:hAnsi="Calibri" w:cs="Calibri"/>
      <w:color w:val="5A5A5A" w:themeColor="text1" w:themeTint="A5"/>
      <w:spacing w:val="15"/>
    </w:rPr>
  </w:style>
  <w:style w:type="table" w:styleId="Tablaclsica1">
    <w:name w:val="Table Classic 1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semiHidden/>
    <w:unhideWhenUsed/>
    <w:rsid w:val="0014076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semiHidden/>
    <w:unhideWhenUsed/>
    <w:rsid w:val="0014076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adeilustraciones">
    <w:name w:val="table of figures"/>
    <w:basedOn w:val="Normal"/>
    <w:next w:val="Normal"/>
    <w:uiPriority w:val="99"/>
    <w:semiHidden/>
    <w:unhideWhenUsed/>
    <w:rsid w:val="0014076A"/>
    <w:pPr>
      <w:spacing w:after="0"/>
    </w:pPr>
  </w:style>
  <w:style w:type="paragraph" w:styleId="Textomacro">
    <w:name w:val="macro"/>
    <w:link w:val="TextomacroCar"/>
    <w:uiPriority w:val="99"/>
    <w:semiHidden/>
    <w:unhideWhenUsed/>
    <w:rsid w:val="0014076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Calibri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14076A"/>
    <w:rPr>
      <w:rFonts w:ascii="Consolas" w:hAnsi="Consolas" w:cs="Calibri"/>
      <w:sz w:val="20"/>
      <w:szCs w:val="20"/>
    </w:rPr>
  </w:style>
  <w:style w:type="paragraph" w:styleId="Remitedesobre">
    <w:name w:val="envelope return"/>
    <w:basedOn w:val="Normal"/>
    <w:uiPriority w:val="99"/>
    <w:semiHidden/>
    <w:unhideWhenUsed/>
    <w:rsid w:val="0014076A"/>
    <w:pPr>
      <w:spacing w:after="0" w:line="240" w:lineRule="auto"/>
    </w:pPr>
    <w:rPr>
      <w:rFonts w:ascii="Corbel" w:eastAsiaTheme="majorEastAsia" w:hAnsi="Corbel" w:cstheme="majorBidi"/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14076A"/>
    <w:rPr>
      <w:rFonts w:ascii="Calibri" w:hAnsi="Calibri" w:cs="Calibri"/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14076A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14076A"/>
    <w:rPr>
      <w:rFonts w:ascii="Calibri" w:hAnsi="Calibri" w:cs="Calibri"/>
      <w:sz w:val="20"/>
      <w:szCs w:val="20"/>
    </w:rPr>
  </w:style>
  <w:style w:type="paragraph" w:styleId="Textoconsangra">
    <w:name w:val="table of authorities"/>
    <w:basedOn w:val="Normal"/>
    <w:next w:val="Normal"/>
    <w:uiPriority w:val="99"/>
    <w:semiHidden/>
    <w:unhideWhenUsed/>
    <w:rsid w:val="0014076A"/>
    <w:pPr>
      <w:spacing w:after="0"/>
      <w:ind w:left="180" w:hanging="180"/>
    </w:pPr>
  </w:style>
  <w:style w:type="paragraph" w:styleId="Encabezadodelista">
    <w:name w:val="toa heading"/>
    <w:basedOn w:val="Normal"/>
    <w:next w:val="Normal"/>
    <w:uiPriority w:val="99"/>
    <w:semiHidden/>
    <w:unhideWhenUsed/>
    <w:rsid w:val="0014076A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">
    <w:name w:val="Quote"/>
    <w:basedOn w:val="Normal"/>
    <w:next w:val="Normal"/>
    <w:link w:val="CitaCar"/>
    <w:uiPriority w:val="29"/>
    <w:qFormat/>
    <w:rsid w:val="0014076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76A"/>
    <w:rPr>
      <w:rFonts w:ascii="Calibri" w:hAnsi="Calibri" w:cs="Calibri"/>
      <w:i/>
      <w:iCs/>
      <w:color w:val="404040" w:themeColor="text1" w:themeTint="BF"/>
      <w:sz w:val="18"/>
    </w:rPr>
  </w:style>
  <w:style w:type="character" w:styleId="nfasis">
    <w:name w:val="Emphasis"/>
    <w:basedOn w:val="Fuentedeprrafopredeter"/>
    <w:uiPriority w:val="20"/>
    <w:qFormat/>
    <w:rsid w:val="0014076A"/>
    <w:rPr>
      <w:rFonts w:ascii="Calibri" w:hAnsi="Calibri" w:cs="Calibri"/>
      <w:i/>
      <w:iCs/>
    </w:rPr>
  </w:style>
  <w:style w:type="table" w:styleId="Listavistosa">
    <w:name w:val="Colorful List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avistosa-nfasis2">
    <w:name w:val="Colorful List Accent 2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avistosa-nfasis3">
    <w:name w:val="Colorful List Accent 3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avistosa-nfasis4">
    <w:name w:val="Colorful List Accent 4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avistosa-nfasis5">
    <w:name w:val="Colorful List Accent 5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avistosa-nfasis6">
    <w:name w:val="Colorful List Accent 6"/>
    <w:basedOn w:val="Tablanormal"/>
    <w:uiPriority w:val="72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vistosa1">
    <w:name w:val="Table Colorful 1"/>
    <w:basedOn w:val="Tablanormal"/>
    <w:uiPriority w:val="99"/>
    <w:semiHidden/>
    <w:unhideWhenUsed/>
    <w:rsid w:val="0014076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semiHidden/>
    <w:unhideWhenUsed/>
    <w:rsid w:val="0014076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semiHidden/>
    <w:unhideWhenUsed/>
    <w:rsid w:val="0014076A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dovistoso">
    <w:name w:val="Colorful Shading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uadrculavistosa">
    <w:name w:val="Colorful Grid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semiHidden/>
    <w:unhideWhenUsed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4076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4076A"/>
    <w:rPr>
      <w:rFonts w:ascii="Calibri" w:hAnsi="Calibri" w:cs="Calibri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076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076A"/>
    <w:rPr>
      <w:rFonts w:ascii="Calibri" w:hAnsi="Calibri" w:cs="Calibri"/>
      <w:b/>
      <w:bCs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14076A"/>
    <w:rPr>
      <w:rFonts w:ascii="Calibri" w:hAnsi="Calibri" w:cs="Calibri"/>
      <w:sz w:val="16"/>
      <w:szCs w:val="16"/>
    </w:rPr>
  </w:style>
  <w:style w:type="paragraph" w:styleId="Direccinsobre">
    <w:name w:val="envelope address"/>
    <w:basedOn w:val="Normal"/>
    <w:uiPriority w:val="99"/>
    <w:semiHidden/>
    <w:unhideWhenUsed/>
    <w:rsid w:val="0014076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xtodebloque">
    <w:name w:val="Block Text"/>
    <w:basedOn w:val="Normal"/>
    <w:uiPriority w:val="3"/>
    <w:qFormat/>
    <w:rsid w:val="0014076A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rFonts w:eastAsiaTheme="minorEastAsia"/>
      <w:i/>
      <w:iCs/>
      <w:color w:val="2C567A" w:themeColor="accent1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14076A"/>
    <w:pPr>
      <w:spacing w:after="0" w:line="240" w:lineRule="auto"/>
    </w:pPr>
    <w:rPr>
      <w:rFonts w:ascii="Microsoft YaHei UI" w:eastAsia="Microsoft YaHei UI" w:hAnsi="Microsoft YaHei UI"/>
      <w:szCs w:val="18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14076A"/>
    <w:rPr>
      <w:rFonts w:ascii="Microsoft YaHei UI" w:eastAsia="Microsoft YaHei UI" w:hAnsi="Microsoft YaHei UI" w:cs="Calibri"/>
      <w:sz w:val="18"/>
      <w:szCs w:val="18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14076A"/>
    <w:rPr>
      <w:rFonts w:ascii="Corbel" w:eastAsiaTheme="majorEastAsia" w:hAnsi="Corbel" w:cstheme="majorBidi"/>
      <w:color w:val="21405B" w:themeColor="accent1" w:themeShade="BF"/>
      <w:sz w:val="18"/>
    </w:rPr>
  </w:style>
  <w:style w:type="character" w:customStyle="1" w:styleId="Ttulo6Car">
    <w:name w:val="Título 6 Car"/>
    <w:basedOn w:val="Fuentedeprrafopredeter"/>
    <w:link w:val="Ttulo6"/>
    <w:uiPriority w:val="1"/>
    <w:semiHidden/>
    <w:rsid w:val="0014076A"/>
    <w:rPr>
      <w:rFonts w:ascii="Corbel" w:eastAsiaTheme="majorEastAsia" w:hAnsi="Corbel" w:cstheme="majorBidi"/>
      <w:color w:val="162A3C" w:themeColor="accent1" w:themeShade="7F"/>
      <w:sz w:val="18"/>
    </w:rPr>
  </w:style>
  <w:style w:type="character" w:customStyle="1" w:styleId="Ttulo7Car">
    <w:name w:val="Título 7 Car"/>
    <w:basedOn w:val="Fuentedeprrafopredeter"/>
    <w:link w:val="Ttulo7"/>
    <w:uiPriority w:val="1"/>
    <w:semiHidden/>
    <w:rsid w:val="0014076A"/>
    <w:rPr>
      <w:rFonts w:ascii="Corbel" w:eastAsiaTheme="majorEastAsia" w:hAnsi="Corbel" w:cstheme="majorBidi"/>
      <w:i/>
      <w:iCs/>
      <w:color w:val="162A3C" w:themeColor="accent1" w:themeShade="7F"/>
      <w:sz w:val="18"/>
    </w:rPr>
  </w:style>
  <w:style w:type="character" w:customStyle="1" w:styleId="Ttulo8Car">
    <w:name w:val="Título 8 Car"/>
    <w:basedOn w:val="Fuentedeprrafopredeter"/>
    <w:link w:val="Ttulo8"/>
    <w:uiPriority w:val="1"/>
    <w:semiHidden/>
    <w:rsid w:val="0014076A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1"/>
    <w:semiHidden/>
    <w:rsid w:val="0014076A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culoSeccin">
    <w:name w:val="Outline List 3"/>
    <w:basedOn w:val="Sinlista"/>
    <w:uiPriority w:val="99"/>
    <w:semiHidden/>
    <w:unhideWhenUsed/>
    <w:rsid w:val="0014076A"/>
    <w:pPr>
      <w:numPr>
        <w:numId w:val="13"/>
      </w:numPr>
    </w:pPr>
  </w:style>
  <w:style w:type="table" w:styleId="Tablanormal1">
    <w:name w:val="Plain Table 1"/>
    <w:basedOn w:val="Tablanormal"/>
    <w:uiPriority w:val="41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nespaciado">
    <w:name w:val="No Spacing"/>
    <w:uiPriority w:val="99"/>
    <w:semiHidden/>
    <w:unhideWhenUsed/>
    <w:rsid w:val="0014076A"/>
    <w:pPr>
      <w:spacing w:after="0" w:line="240" w:lineRule="auto"/>
    </w:pPr>
    <w:rPr>
      <w:rFonts w:ascii="Calibri" w:hAnsi="Calibri" w:cs="Calibri"/>
      <w:sz w:val="18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14076A"/>
  </w:style>
  <w:style w:type="character" w:customStyle="1" w:styleId="FechaCar">
    <w:name w:val="Fecha Car"/>
    <w:basedOn w:val="Fuentedeprrafopredeter"/>
    <w:link w:val="Fecha"/>
    <w:uiPriority w:val="99"/>
    <w:semiHidden/>
    <w:rsid w:val="0014076A"/>
    <w:rPr>
      <w:rFonts w:ascii="Calibri" w:hAnsi="Calibri" w:cs="Calibri"/>
      <w:sz w:val="18"/>
    </w:rPr>
  </w:style>
  <w:style w:type="character" w:styleId="Referenciaintensa">
    <w:name w:val="Intense Reference"/>
    <w:basedOn w:val="Fuentedeprrafopredeter"/>
    <w:uiPriority w:val="32"/>
    <w:qFormat/>
    <w:rsid w:val="0014076A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76A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76A"/>
    <w:rPr>
      <w:rFonts w:ascii="Calibri" w:hAnsi="Calibri" w:cs="Calibri"/>
      <w:i/>
      <w:iCs/>
      <w:color w:val="2C567A" w:themeColor="accent1"/>
      <w:sz w:val="18"/>
    </w:rPr>
  </w:style>
  <w:style w:type="character" w:styleId="nfasisintenso">
    <w:name w:val="Intense Emphasis"/>
    <w:basedOn w:val="Fuentedeprrafopredeter"/>
    <w:uiPriority w:val="21"/>
    <w:qFormat/>
    <w:rsid w:val="0014076A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14076A"/>
    <w:rPr>
      <w:rFonts w:ascii="Times New Roman" w:hAnsi="Times New Roman" w:cs="Times New Roman"/>
      <w:sz w:val="24"/>
      <w:szCs w:val="24"/>
    </w:rPr>
  </w:style>
  <w:style w:type="character" w:customStyle="1" w:styleId="SmartHyperlink">
    <w:name w:val="Smart Hyperlink"/>
    <w:basedOn w:val="Fuentedeprrafopredeter"/>
    <w:uiPriority w:val="99"/>
    <w:semiHidden/>
    <w:unhideWhenUsed/>
    <w:rsid w:val="0014076A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14076A"/>
    <w:rPr>
      <w:rFonts w:ascii="Calibri" w:hAnsi="Calibri" w:cs="Calibri"/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4"/>
    <w:qFormat/>
    <w:rsid w:val="0014076A"/>
    <w:pPr>
      <w:spacing w:after="0" w:line="240" w:lineRule="auto"/>
      <w:contextualSpacing/>
    </w:pPr>
    <w:rPr>
      <w:rFonts w:ascii="Corbel" w:eastAsiaTheme="majorEastAsia" w:hAnsi="Corbel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4"/>
    <w:rsid w:val="0014076A"/>
    <w:rPr>
      <w:rFonts w:ascii="Corbel" w:eastAsiaTheme="majorEastAsia" w:hAnsi="Corbel" w:cstheme="majorBidi"/>
      <w:spacing w:val="-10"/>
      <w:kern w:val="28"/>
      <w:sz w:val="56"/>
      <w:szCs w:val="56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4076A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4076A"/>
    <w:rPr>
      <w:rFonts w:ascii="Calibri" w:hAnsi="Calibri" w:cs="Calibri"/>
      <w:sz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14076A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14076A"/>
    <w:rPr>
      <w:rFonts w:ascii="Calibri" w:hAnsi="Calibri" w:cs="Calibri"/>
      <w:sz w:val="18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14076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14076A"/>
    <w:rPr>
      <w:rFonts w:ascii="Calibri" w:hAnsi="Calibri" w:cs="Calibri"/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14076A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14076A"/>
    <w:rPr>
      <w:rFonts w:ascii="Calibri" w:hAnsi="Calibri" w:cs="Calibri"/>
      <w:sz w:val="18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14076A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14076A"/>
    <w:rPr>
      <w:rFonts w:ascii="Calibri" w:hAnsi="Calibri" w:cs="Calibri"/>
      <w:sz w:val="18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14076A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14076A"/>
    <w:rPr>
      <w:rFonts w:ascii="Calibri" w:hAnsi="Calibri" w:cs="Calibri"/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14076A"/>
    <w:pPr>
      <w:spacing w:after="20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14076A"/>
    <w:rPr>
      <w:rFonts w:ascii="Calibri" w:hAnsi="Calibri" w:cs="Calibri"/>
      <w:sz w:val="18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14076A"/>
    <w:pPr>
      <w:spacing w:after="20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14076A"/>
    <w:rPr>
      <w:rFonts w:ascii="Calibri" w:hAnsi="Calibri" w:cs="Calibri"/>
      <w:sz w:val="18"/>
    </w:rPr>
  </w:style>
  <w:style w:type="paragraph" w:styleId="Sangranormal">
    <w:name w:val="Normal Indent"/>
    <w:basedOn w:val="Normal"/>
    <w:uiPriority w:val="99"/>
    <w:semiHidden/>
    <w:unhideWhenUsed/>
    <w:qFormat/>
    <w:rsid w:val="0014076A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14076A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14076A"/>
    <w:rPr>
      <w:rFonts w:ascii="Calibri" w:hAnsi="Calibri" w:cs="Calibri"/>
      <w:sz w:val="18"/>
    </w:rPr>
  </w:style>
  <w:style w:type="table" w:styleId="Tablamoderna">
    <w:name w:val="Table Contemporary"/>
    <w:basedOn w:val="Tablanormal"/>
    <w:uiPriority w:val="99"/>
    <w:semiHidden/>
    <w:unhideWhenUsed/>
    <w:rsid w:val="0014076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aclara-nfasis2">
    <w:name w:val="Light List Accent 2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aclara-nfasis3">
    <w:name w:val="Light List Accent 3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aclara-nfasis4">
    <w:name w:val="Light List Accent 4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aclara-nfasis5">
    <w:name w:val="Light List Accent 5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aclara-nfasis6">
    <w:name w:val="Light List Accent 6"/>
    <w:basedOn w:val="Tablanormal"/>
    <w:uiPriority w:val="61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Sombreadoclaro">
    <w:name w:val="Light Shading"/>
    <w:basedOn w:val="Tablanormal"/>
    <w:uiPriority w:val="99"/>
    <w:semiHidden/>
    <w:unhideWhenUsed/>
    <w:rsid w:val="0014076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99"/>
    <w:semiHidden/>
    <w:unhideWhenUsed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Sombreadoclaro-nfasis2">
    <w:name w:val="Light Shading Accent 2"/>
    <w:basedOn w:val="Tablanormal"/>
    <w:uiPriority w:val="60"/>
    <w:semiHidden/>
    <w:unhideWhenUsed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Sombreadoclaro-nfasis3">
    <w:name w:val="Light Shading Accent 3"/>
    <w:basedOn w:val="Tablanormal"/>
    <w:uiPriority w:val="60"/>
    <w:semiHidden/>
    <w:unhideWhenUsed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Sombreadoclaro-nfasis4">
    <w:name w:val="Light Shading Accent 4"/>
    <w:basedOn w:val="Tablanormal"/>
    <w:uiPriority w:val="60"/>
    <w:semiHidden/>
    <w:unhideWhenUsed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Sombreadoclaro-nfasis5">
    <w:name w:val="Light Shading Accent 5"/>
    <w:basedOn w:val="Tablanormal"/>
    <w:uiPriority w:val="60"/>
    <w:semiHidden/>
    <w:unhideWhenUsed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Sombreadoclaro-nfasis6">
    <w:name w:val="Light Shading Accent 6"/>
    <w:basedOn w:val="Tablanormal"/>
    <w:uiPriority w:val="60"/>
    <w:semiHidden/>
    <w:unhideWhenUsed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Cuadrculaclara">
    <w:name w:val="Light Grid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99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Cuadrculaclara-nfasis2">
    <w:name w:val="Light Grid Accent 2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Cuadrculaclara-nfasis3">
    <w:name w:val="Light Grid Accent 3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Cuadrculaclara-nfasis4">
    <w:name w:val="Light Grid Accent 4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Cuadrculaclara-nfasis5">
    <w:name w:val="Light Grid Accent 5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Cuadrculaclara-nfasis6">
    <w:name w:val="Light Grid Accent 6"/>
    <w:basedOn w:val="Tablanormal"/>
    <w:uiPriority w:val="62"/>
    <w:semiHidden/>
    <w:unhideWhenUsed/>
    <w:rsid w:val="0014076A"/>
    <w:pPr>
      <w:spacing w:after="0" w:line="240" w:lineRule="auto"/>
    </w:p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aoscura">
    <w:name w:val="Dark List"/>
    <w:basedOn w:val="Tablanormal"/>
    <w:uiPriority w:val="99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aoscura-nfasis2">
    <w:name w:val="Dark List Accent 2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aoscura-nfasis3">
    <w:name w:val="Dark List Accent 3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aoscura-nfasis4">
    <w:name w:val="Dark List Accent 4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aoscura-nfasis5">
    <w:name w:val="Dark List Accent 5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aoscura-nfasis6">
    <w:name w:val="Dark List Accent 6"/>
    <w:basedOn w:val="Tablanormal"/>
    <w:uiPriority w:val="70"/>
    <w:semiHidden/>
    <w:unhideWhenUsed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adelista1clara">
    <w:name w:val="List Table 1 Light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2">
    <w:name w:val="List Table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3">
    <w:name w:val="List Table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14076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14076A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14076A"/>
    <w:rPr>
      <w:rFonts w:ascii="Calibri" w:hAnsi="Calibri" w:cs="Calibri"/>
      <w:sz w:val="18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14076A"/>
  </w:style>
  <w:style w:type="character" w:customStyle="1" w:styleId="SaludoCar">
    <w:name w:val="Saludo Car"/>
    <w:basedOn w:val="Fuentedeprrafopredeter"/>
    <w:link w:val="Saludo"/>
    <w:uiPriority w:val="99"/>
    <w:semiHidden/>
    <w:rsid w:val="0014076A"/>
    <w:rPr>
      <w:rFonts w:ascii="Calibri" w:hAnsi="Calibri" w:cs="Calibri"/>
      <w:sz w:val="18"/>
    </w:rPr>
  </w:style>
  <w:style w:type="table" w:styleId="Tablaconcolumnas1">
    <w:name w:val="Table Columns 1"/>
    <w:basedOn w:val="Tablanormal"/>
    <w:uiPriority w:val="99"/>
    <w:semiHidden/>
    <w:unhideWhenUsed/>
    <w:rsid w:val="0014076A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semiHidden/>
    <w:unhideWhenUsed/>
    <w:rsid w:val="0014076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semiHidden/>
    <w:unhideWhenUsed/>
    <w:rsid w:val="0014076A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semiHidden/>
    <w:unhideWhenUsed/>
    <w:rsid w:val="0014076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semiHidden/>
    <w:unhideWhenUsed/>
    <w:rsid w:val="0014076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"/>
    <w:link w:val="FirmaCar"/>
    <w:uiPriority w:val="99"/>
    <w:semiHidden/>
    <w:unhideWhenUsed/>
    <w:rsid w:val="0014076A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14076A"/>
    <w:rPr>
      <w:rFonts w:ascii="Calibri" w:hAnsi="Calibri" w:cs="Calibri"/>
      <w:sz w:val="18"/>
    </w:rPr>
  </w:style>
  <w:style w:type="table" w:styleId="Tablabsica1">
    <w:name w:val="Table Simple 1"/>
    <w:basedOn w:val="Tablanormal"/>
    <w:uiPriority w:val="99"/>
    <w:semiHidden/>
    <w:unhideWhenUsed/>
    <w:rsid w:val="0014076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semiHidden/>
    <w:unhideWhenUsed/>
    <w:rsid w:val="0014076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semiHidden/>
    <w:unhideWhenUsed/>
    <w:rsid w:val="0014076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semiHidden/>
    <w:unhideWhenUsed/>
    <w:rsid w:val="0014076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1">
    <w:name w:val="index 1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80" w:hanging="18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360" w:hanging="18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540" w:hanging="18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720" w:hanging="18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900" w:hanging="18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080" w:hanging="18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260" w:hanging="18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440" w:hanging="18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14076A"/>
    <w:pPr>
      <w:spacing w:after="0" w:line="240" w:lineRule="auto"/>
      <w:ind w:left="1620" w:hanging="180"/>
    </w:pPr>
  </w:style>
  <w:style w:type="paragraph" w:styleId="Ttulodendice">
    <w:name w:val="index heading"/>
    <w:basedOn w:val="Normal"/>
    <w:next w:val="ndice1"/>
    <w:uiPriority w:val="99"/>
    <w:semiHidden/>
    <w:unhideWhenUsed/>
    <w:rsid w:val="0014076A"/>
    <w:rPr>
      <w:rFonts w:ascii="Corbel" w:eastAsiaTheme="majorEastAsia" w:hAnsi="Corbel" w:cstheme="majorBidi"/>
      <w:b/>
      <w:bCs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1407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14076A"/>
    <w:rPr>
      <w:rFonts w:ascii="Consolas" w:hAnsi="Consolas" w:cs="Calibri"/>
      <w:sz w:val="21"/>
      <w:szCs w:val="21"/>
    </w:rPr>
  </w:style>
  <w:style w:type="paragraph" w:styleId="Cierre">
    <w:name w:val="Closing"/>
    <w:basedOn w:val="Normal"/>
    <w:link w:val="CierreCar"/>
    <w:uiPriority w:val="99"/>
    <w:semiHidden/>
    <w:unhideWhenUsed/>
    <w:rsid w:val="0014076A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14076A"/>
    <w:rPr>
      <w:rFonts w:ascii="Calibri" w:hAnsi="Calibri" w:cs="Calibri"/>
      <w:sz w:val="18"/>
    </w:rPr>
  </w:style>
  <w:style w:type="table" w:styleId="Tablaconcuadrcula1">
    <w:name w:val="Table Grid 1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uiPriority w:val="99"/>
    <w:semiHidden/>
    <w:unhideWhenUsed/>
    <w:rsid w:val="0014076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uiPriority w:val="99"/>
    <w:semiHidden/>
    <w:unhideWhenUsed/>
    <w:rsid w:val="0014076A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uiPriority w:val="99"/>
    <w:semiHidden/>
    <w:unhideWhenUsed/>
    <w:rsid w:val="0014076A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semiHidden/>
    <w:unhideWhenUsed/>
    <w:rsid w:val="0014076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semiHidden/>
    <w:unhideWhenUsed/>
    <w:rsid w:val="0014076A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semiHidden/>
    <w:unhideWhenUsed/>
    <w:rsid w:val="0014076A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clara">
    <w:name w:val="Grid Table Light"/>
    <w:basedOn w:val="Tablanormal"/>
    <w:uiPriority w:val="40"/>
    <w:rsid w:val="0014076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cuadrcula1clara">
    <w:name w:val="Grid Table 1 Light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1">
    <w:name w:val="Grid Table 1 Light Accent 1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o-nfasis2">
    <w:name w:val="Grid Table 1 Light Accent 2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4">
    <w:name w:val="Grid Table 1 Light Accent 4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5">
    <w:name w:val="Grid Table 1 Light Accent 5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6">
    <w:name w:val="Grid Table 1 Light Accent 6"/>
    <w:basedOn w:val="Tablanormal"/>
    <w:uiPriority w:val="46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2-nfasis1">
    <w:name w:val="Grid Table 2 Accent 1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2-nfasis2">
    <w:name w:val="Grid Table 2 Accent 2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2-nfasis3">
    <w:name w:val="Grid Table 2 Accent 3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2-nfasis4">
    <w:name w:val="Grid Table 2 Accent 4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2-nfasis5">
    <w:name w:val="Grid Table 2 Accent 5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2-nfasis6">
    <w:name w:val="Grid Table 2 Accent 6"/>
    <w:basedOn w:val="Tablanormal"/>
    <w:uiPriority w:val="47"/>
    <w:rsid w:val="0014076A"/>
    <w:pPr>
      <w:spacing w:after="0" w:line="240" w:lineRule="auto"/>
    </w:pPr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3">
    <w:name w:val="Grid Table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3-nfasis1">
    <w:name w:val="Grid Table 3 Accent 1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3-nfasis2">
    <w:name w:val="Grid Table 3 Accent 2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3-nfasis3">
    <w:name w:val="Grid Table 3 Accent 3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3-nfasis4">
    <w:name w:val="Grid Table 3 Accent 4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3-nfasis5">
    <w:name w:val="Grid Table 3 Accent 5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3-nfasis6">
    <w:name w:val="Grid Table 3 Accent 6"/>
    <w:basedOn w:val="Tablanormal"/>
    <w:uiPriority w:val="48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4-nfasis1">
    <w:name w:val="Grid Table 4 Accent 1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4-nfasis2">
    <w:name w:val="Grid Table 4 Accent 2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4-nfasis3">
    <w:name w:val="Grid Table 4 Accent 3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4-nfasis4">
    <w:name w:val="Grid Table 4 Accent 4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4-nfasis5">
    <w:name w:val="Grid Table 4 Accent 5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4-nfasis6">
    <w:name w:val="Grid Table 4 Accent 6"/>
    <w:basedOn w:val="Tablanormal"/>
    <w:uiPriority w:val="49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5oscura">
    <w:name w:val="Grid Table 5 Dark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decuadrcula5oscura-nfasis1">
    <w:name w:val="Grid Table 5 Dark Accent 1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adecuadrcula5oscura-nfasis2">
    <w:name w:val="Grid Table 5 Dark Accent 2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adecuadrcula5oscura-nfasis3">
    <w:name w:val="Grid Table 5 Dark Accent 3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adecuadrcula5oscura-nfasis4">
    <w:name w:val="Grid Table 5 Dark Accent 4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adecuadrcula5oscura-nfasis5">
    <w:name w:val="Grid Table 5 Dark Accent 5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adecuadrcula5oscura-nfasis6">
    <w:name w:val="Grid Table 5 Dark Accent 6"/>
    <w:basedOn w:val="Tablanormal"/>
    <w:uiPriority w:val="50"/>
    <w:rsid w:val="001407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adecuadrcula6concolores">
    <w:name w:val="Grid Table 6 Colorful"/>
    <w:basedOn w:val="Tablanormal"/>
    <w:uiPriority w:val="51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cuadrcula6concolores-nfasis1">
    <w:name w:val="Grid Table 6 Colorful Accent 1"/>
    <w:basedOn w:val="Tablanormal"/>
    <w:uiPriority w:val="51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adecuadrcula6concolores-nfasis2">
    <w:name w:val="Grid Table 6 Colorful Accent 2"/>
    <w:basedOn w:val="Tablanormal"/>
    <w:uiPriority w:val="51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adecuadrcula6concolores-nfasis3">
    <w:name w:val="Grid Table 6 Colorful Accent 3"/>
    <w:basedOn w:val="Tablanormal"/>
    <w:uiPriority w:val="51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adecuadrcula6concolores-nfasis4">
    <w:name w:val="Grid Table 6 Colorful Accent 4"/>
    <w:basedOn w:val="Tablanormal"/>
    <w:uiPriority w:val="51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adecuadrcula6concolores-nfasis5">
    <w:name w:val="Grid Table 6 Colorful Accent 5"/>
    <w:basedOn w:val="Tablanormal"/>
    <w:uiPriority w:val="51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adecuadrcula6concolores-nfasis6">
    <w:name w:val="Grid Table 6 Colorful Accent 6"/>
    <w:basedOn w:val="Tablanormal"/>
    <w:uiPriority w:val="51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adecuadrcula7concolores">
    <w:name w:val="Grid Table 7 Colorful"/>
    <w:basedOn w:val="Tablanormal"/>
    <w:uiPriority w:val="52"/>
    <w:rsid w:val="0014076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decuadrcula7concolores-nfasis1">
    <w:name w:val="Grid Table 7 Colorful Accent 1"/>
    <w:basedOn w:val="Tablanormal"/>
    <w:uiPriority w:val="52"/>
    <w:rsid w:val="0014076A"/>
    <w:pPr>
      <w:spacing w:after="0" w:line="240" w:lineRule="auto"/>
    </w:pPr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adecuadrcula7concolores-nfasis2">
    <w:name w:val="Grid Table 7 Colorful Accent 2"/>
    <w:basedOn w:val="Tablanormal"/>
    <w:uiPriority w:val="52"/>
    <w:rsid w:val="0014076A"/>
    <w:pPr>
      <w:spacing w:after="0" w:line="240" w:lineRule="auto"/>
    </w:pPr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adecuadrcula7concolores-nfasis3">
    <w:name w:val="Grid Table 7 Colorful Accent 3"/>
    <w:basedOn w:val="Tablanormal"/>
    <w:uiPriority w:val="52"/>
    <w:rsid w:val="0014076A"/>
    <w:pPr>
      <w:spacing w:after="0" w:line="240" w:lineRule="auto"/>
    </w:pPr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adecuadrcula7concolores-nfasis4">
    <w:name w:val="Grid Table 7 Colorful Accent 4"/>
    <w:basedOn w:val="Tablanormal"/>
    <w:uiPriority w:val="52"/>
    <w:rsid w:val="0014076A"/>
    <w:pPr>
      <w:spacing w:after="0" w:line="240" w:lineRule="auto"/>
    </w:pPr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adecuadrcula7concolores-nfasis5">
    <w:name w:val="Grid Table 7 Colorful Accent 5"/>
    <w:basedOn w:val="Tablanormal"/>
    <w:uiPriority w:val="52"/>
    <w:rsid w:val="0014076A"/>
    <w:pPr>
      <w:spacing w:after="0" w:line="240" w:lineRule="auto"/>
    </w:pPr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adecuadrcula7concolores-nfasis6">
    <w:name w:val="Grid Table 7 Colorful Accent 6"/>
    <w:basedOn w:val="Tablanormal"/>
    <w:uiPriority w:val="52"/>
    <w:rsid w:val="0014076A"/>
    <w:pPr>
      <w:spacing w:after="0" w:line="240" w:lineRule="auto"/>
    </w:pPr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aweb1">
    <w:name w:val="Table Web 1"/>
    <w:basedOn w:val="Tablanormal"/>
    <w:uiPriority w:val="99"/>
    <w:semiHidden/>
    <w:unhideWhenUsed/>
    <w:rsid w:val="0014076A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semiHidden/>
    <w:unhideWhenUsed/>
    <w:rsid w:val="0014076A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semiHidden/>
    <w:unhideWhenUsed/>
    <w:rsid w:val="0014076A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alpie">
    <w:name w:val="footnote reference"/>
    <w:basedOn w:val="Fuentedeprrafopredeter"/>
    <w:uiPriority w:val="99"/>
    <w:semiHidden/>
    <w:unhideWhenUsed/>
    <w:rsid w:val="0014076A"/>
    <w:rPr>
      <w:rFonts w:ascii="Calibri" w:hAnsi="Calibri" w:cs="Calibri"/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4076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4076A"/>
    <w:rPr>
      <w:rFonts w:ascii="Calibri" w:hAnsi="Calibri" w:cs="Calibri"/>
      <w:sz w:val="20"/>
      <w:szCs w:val="20"/>
    </w:rPr>
  </w:style>
  <w:style w:type="character" w:styleId="Nmerodelnea">
    <w:name w:val="line number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table" w:styleId="Tablaconefectos3D1">
    <w:name w:val="Table 3D effects 1"/>
    <w:basedOn w:val="Tablanormal"/>
    <w:uiPriority w:val="99"/>
    <w:semiHidden/>
    <w:unhideWhenUsed/>
    <w:rsid w:val="0014076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semiHidden/>
    <w:unhideWhenUsed/>
    <w:rsid w:val="0014076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semiHidden/>
    <w:unhideWhenUsed/>
    <w:rsid w:val="0014076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semiHidden/>
    <w:unhideWhenUsed/>
    <w:rsid w:val="001407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"/>
    <w:qFormat/>
    <w:rsid w:val="0014076A"/>
    <w:rPr>
      <w:rFonts w:ascii="Calibri" w:hAnsi="Calibri" w:cs="Calibri"/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rsid w:val="0014076A"/>
    <w:rPr>
      <w:rFonts w:ascii="Calibri" w:hAnsi="Calibri" w:cs="Calibri"/>
      <w:color w:val="954F72" w:themeColor="followedHyperlink"/>
      <w:u w:val="single"/>
    </w:rPr>
  </w:style>
  <w:style w:type="character" w:styleId="Hipervnculo">
    <w:name w:val="Hyperlink"/>
    <w:basedOn w:val="Fuentedeprrafopredeter"/>
    <w:uiPriority w:val="99"/>
    <w:semiHidden/>
    <w:unhideWhenUsed/>
    <w:rsid w:val="0014076A"/>
    <w:rPr>
      <w:rFonts w:ascii="Calibri" w:hAnsi="Calibri" w:cs="Calibri"/>
      <w:color w:val="0563C1" w:themeColor="hyperlink"/>
      <w:u w:val="single"/>
    </w:rPr>
  </w:style>
  <w:style w:type="character" w:styleId="Nmerodepgina">
    <w:name w:val="page number"/>
    <w:basedOn w:val="Fuentedeprrafopredeter"/>
    <w:uiPriority w:val="99"/>
    <w:semiHidden/>
    <w:unhideWhenUsed/>
    <w:rsid w:val="0014076A"/>
    <w:rPr>
      <w:rFonts w:ascii="Calibri" w:hAnsi="Calibri" w:cs="Calibri"/>
    </w:rPr>
  </w:style>
  <w:style w:type="paragraph" w:styleId="Descripcin">
    <w:name w:val="caption"/>
    <w:basedOn w:val="Normal"/>
    <w:next w:val="Normal"/>
    <w:uiPriority w:val="99"/>
    <w:semiHidden/>
    <w:unhideWhenUsed/>
    <w:rsid w:val="0014076A"/>
    <w:pPr>
      <w:spacing w:line="240" w:lineRule="auto"/>
    </w:pPr>
    <w:rPr>
      <w:i/>
      <w:iCs/>
      <w:color w:val="44546A" w:themeColor="text2"/>
      <w:szCs w:val="18"/>
    </w:rPr>
  </w:style>
  <w:style w:type="paragraph" w:customStyle="1" w:styleId="Informacindecontacto">
    <w:name w:val="Información de contacto"/>
    <w:basedOn w:val="Normal"/>
    <w:uiPriority w:val="2"/>
    <w:qFormat/>
    <w:rsid w:val="00655569"/>
    <w:pPr>
      <w:spacing w:before="40" w:after="0" w:line="240" w:lineRule="auto"/>
      <w:jc w:val="right"/>
    </w:pPr>
    <w:rPr>
      <w:rFonts w:asciiTheme="minorHAnsi" w:eastAsiaTheme="minorHAnsi" w:hAnsiTheme="minorHAnsi" w:cstheme="minorBidi"/>
      <w:color w:val="595959" w:themeColor="text1" w:themeTint="A6"/>
      <w:kern w:val="20"/>
      <w:szCs w:val="20"/>
    </w:rPr>
  </w:style>
  <w:style w:type="paragraph" w:customStyle="1" w:styleId="Nombre">
    <w:name w:val="Nombre"/>
    <w:basedOn w:val="Normal"/>
    <w:next w:val="Normal"/>
    <w:uiPriority w:val="1"/>
    <w:qFormat/>
    <w:rsid w:val="00655569"/>
    <w:pPr>
      <w:pBdr>
        <w:top w:val="single" w:sz="4" w:space="4" w:color="2C567A" w:themeColor="accent1"/>
        <w:left w:val="single" w:sz="4" w:space="6" w:color="2C567A" w:themeColor="accent1"/>
        <w:bottom w:val="single" w:sz="4" w:space="4" w:color="2C567A" w:themeColor="accent1"/>
        <w:right w:val="single" w:sz="4" w:space="6" w:color="2C567A" w:themeColor="accent1"/>
      </w:pBdr>
      <w:shd w:val="clear" w:color="auto" w:fill="2C567A" w:themeFill="accent1"/>
      <w:spacing w:before="240" w:after="160" w:line="288" w:lineRule="auto"/>
      <w:ind w:left="144" w:right="144"/>
    </w:pPr>
    <w:rPr>
      <w:rFonts w:asciiTheme="majorHAnsi" w:eastAsiaTheme="majorEastAsia" w:hAnsiTheme="majorHAnsi" w:cstheme="majorBidi"/>
      <w:caps/>
      <w:color w:val="FFFFFF" w:themeColor="background1"/>
      <w:kern w:val="20"/>
      <w:sz w:val="3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TSGBA\AppData\Roaming\Microsoft\Plantillas\Calendario%20de%20citas%20de%20esferas%20azul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C4E347B8CFC474199EA9B9C0AEF78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29B58F-3CB1-41ED-8D84-8F781ED7D6AE}"/>
      </w:docPartPr>
      <w:docPartBody>
        <w:p w:rsidR="00000000" w:rsidRDefault="00F51D7D" w:rsidP="00F51D7D">
          <w:pPr>
            <w:pStyle w:val="4C4E347B8CFC474199EA9B9C0AEF78DA"/>
          </w:pPr>
          <w:r w:rsidRPr="000F33A6">
            <w:t>[Código postal, ciudad y provincia o estado]</w:t>
          </w:r>
        </w:p>
      </w:docPartBody>
    </w:docPart>
    <w:docPart>
      <w:docPartPr>
        <w:name w:val="EF5568BE2B434C50AEA4CB00534D4C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6EEA50-89B2-404B-8802-27883B6B324E}"/>
      </w:docPartPr>
      <w:docPartBody>
        <w:p w:rsidR="00000000" w:rsidRDefault="00F51D7D" w:rsidP="00F51D7D">
          <w:pPr>
            <w:pStyle w:val="EF5568BE2B434C50AEA4CB00534D4C5D"/>
          </w:pPr>
          <w:r w:rsidRPr="000F33A6">
            <w:t>[Teléfono]</w:t>
          </w:r>
        </w:p>
      </w:docPartBody>
    </w:docPart>
    <w:docPart>
      <w:docPartPr>
        <w:name w:val="1E830D0A975D427F9E60701DABC969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29F076-C98C-4FFE-9CAD-F0FDEA75840B}"/>
      </w:docPartPr>
      <w:docPartBody>
        <w:p w:rsidR="00000000" w:rsidRDefault="00F51D7D" w:rsidP="00F51D7D">
          <w:pPr>
            <w:pStyle w:val="1E830D0A975D427F9E60701DABC96912"/>
          </w:pPr>
          <w:r w:rsidRPr="000F33A6">
            <w:t>[Sitio web]</w:t>
          </w:r>
        </w:p>
      </w:docPartBody>
    </w:docPart>
    <w:docPart>
      <w:docPartPr>
        <w:name w:val="150C232379A94F40816083E846A34D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38134-C028-4689-89A0-912E85490746}"/>
      </w:docPartPr>
      <w:docPartBody>
        <w:p w:rsidR="00000000" w:rsidRDefault="00F51D7D" w:rsidP="00F51D7D">
          <w:pPr>
            <w:pStyle w:val="150C232379A94F40816083E846A34DDD"/>
          </w:pPr>
          <w:r w:rsidRPr="000F33A6">
            <w:rPr>
              <w:rStyle w:val="nfasis"/>
            </w:rPr>
            <w:t>[Correo electrónico]</w:t>
          </w:r>
        </w:p>
      </w:docPartBody>
    </w:docPart>
    <w:docPart>
      <w:docPartPr>
        <w:name w:val="2158A30864364DC996688C3275061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F14D25-061F-46FE-A1BE-351AEAB3A25F}"/>
      </w:docPartPr>
      <w:docPartBody>
        <w:p w:rsidR="00000000" w:rsidRDefault="00F51D7D" w:rsidP="00F51D7D">
          <w:pPr>
            <w:pStyle w:val="2158A30864364DC996688C3275061AE7"/>
          </w:pPr>
          <w:r w:rsidRPr="000F33A6">
            <w:t>[Su nombre]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D7D"/>
    <w:rsid w:val="006D38BA"/>
    <w:rsid w:val="00F51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2242199CEDC4303A9D0D08D04BC1A5A">
    <w:name w:val="E2242199CEDC4303A9D0D08D04BC1A5A"/>
  </w:style>
  <w:style w:type="character" w:styleId="Textodelmarcadordeposicin">
    <w:name w:val="Placeholder Text"/>
    <w:basedOn w:val="Fuentedeprrafopredeter"/>
    <w:uiPriority w:val="99"/>
    <w:semiHidden/>
    <w:rsid w:val="00F51D7D"/>
    <w:rPr>
      <w:rFonts w:ascii="Calibri" w:hAnsi="Calibri" w:cs="Calibri"/>
      <w:color w:val="808080"/>
    </w:rPr>
  </w:style>
  <w:style w:type="paragraph" w:customStyle="1" w:styleId="FC7DB66350954BA2A3E7E21DAD732DBD">
    <w:name w:val="FC7DB66350954BA2A3E7E21DAD732DBD"/>
  </w:style>
  <w:style w:type="paragraph" w:customStyle="1" w:styleId="A7F3DD5441EE450EB460F4D2FE26153C">
    <w:name w:val="A7F3DD5441EE450EB460F4D2FE26153C"/>
  </w:style>
  <w:style w:type="paragraph" w:customStyle="1" w:styleId="FFEF23FBF16846B5BBFA88C64AEFB374">
    <w:name w:val="FFEF23FBF16846B5BBFA88C64AEFB374"/>
  </w:style>
  <w:style w:type="paragraph" w:customStyle="1" w:styleId="2D210604E61B4B20A1C03FADC28C2BBE">
    <w:name w:val="2D210604E61B4B20A1C03FADC28C2BBE"/>
  </w:style>
  <w:style w:type="paragraph" w:customStyle="1" w:styleId="438FC6D395C14ADD9863BE2FFE730C1D">
    <w:name w:val="438FC6D395C14ADD9863BE2FFE730C1D"/>
  </w:style>
  <w:style w:type="paragraph" w:customStyle="1" w:styleId="95EEF0C282304CFA9FC5853D31FCAD00">
    <w:name w:val="95EEF0C282304CFA9FC5853D31FCAD00"/>
  </w:style>
  <w:style w:type="paragraph" w:customStyle="1" w:styleId="1A12A1958C08416DA03BE52DA369A1DF">
    <w:name w:val="1A12A1958C08416DA03BE52DA369A1DF"/>
  </w:style>
  <w:style w:type="paragraph" w:customStyle="1" w:styleId="82A704D9C96C4D60925ACFBD3325143C">
    <w:name w:val="82A704D9C96C4D60925ACFBD3325143C"/>
    <w:rsid w:val="00F51D7D"/>
  </w:style>
  <w:style w:type="paragraph" w:customStyle="1" w:styleId="8CBE5512BFCF44B99D0ADAE8C6650894">
    <w:name w:val="8CBE5512BFCF44B99D0ADAE8C6650894"/>
    <w:rsid w:val="00F51D7D"/>
  </w:style>
  <w:style w:type="paragraph" w:customStyle="1" w:styleId="279611F939FA47938022590FF0FBA4E3">
    <w:name w:val="279611F939FA47938022590FF0FBA4E3"/>
    <w:rsid w:val="00F51D7D"/>
  </w:style>
  <w:style w:type="character" w:styleId="nfasis">
    <w:name w:val="Emphasis"/>
    <w:basedOn w:val="Fuentedeprrafopredeter"/>
    <w:uiPriority w:val="2"/>
    <w:unhideWhenUsed/>
    <w:qFormat/>
    <w:rsid w:val="00F51D7D"/>
    <w:rPr>
      <w:color w:val="5B9BD5" w:themeColor="accent1"/>
    </w:rPr>
  </w:style>
  <w:style w:type="paragraph" w:customStyle="1" w:styleId="E65C816413CA4D7790282E0A88A83A86">
    <w:name w:val="E65C816413CA4D7790282E0A88A83A86"/>
    <w:rsid w:val="00F51D7D"/>
  </w:style>
  <w:style w:type="paragraph" w:customStyle="1" w:styleId="D19BBB3252EA4215A5898148AA470D39">
    <w:name w:val="D19BBB3252EA4215A5898148AA470D39"/>
    <w:rsid w:val="00F51D7D"/>
  </w:style>
  <w:style w:type="paragraph" w:customStyle="1" w:styleId="4C4E347B8CFC474199EA9B9C0AEF78DA">
    <w:name w:val="4C4E347B8CFC474199EA9B9C0AEF78DA"/>
    <w:rsid w:val="00F51D7D"/>
  </w:style>
  <w:style w:type="paragraph" w:customStyle="1" w:styleId="EF5568BE2B434C50AEA4CB00534D4C5D">
    <w:name w:val="EF5568BE2B434C50AEA4CB00534D4C5D"/>
    <w:rsid w:val="00F51D7D"/>
  </w:style>
  <w:style w:type="paragraph" w:customStyle="1" w:styleId="1E830D0A975D427F9E60701DABC96912">
    <w:name w:val="1E830D0A975D427F9E60701DABC96912"/>
    <w:rsid w:val="00F51D7D"/>
  </w:style>
  <w:style w:type="paragraph" w:customStyle="1" w:styleId="150C232379A94F40816083E846A34DDD">
    <w:name w:val="150C232379A94F40816083E846A34DDD"/>
    <w:rsid w:val="00F51D7D"/>
  </w:style>
  <w:style w:type="paragraph" w:customStyle="1" w:styleId="2158A30864364DC996688C3275061AE7">
    <w:name w:val="2158A30864364DC996688C3275061AE7"/>
    <w:rsid w:val="00F51D7D"/>
  </w:style>
  <w:style w:type="paragraph" w:customStyle="1" w:styleId="09C8A814490045CAB5C59832F454022D">
    <w:name w:val="09C8A814490045CAB5C59832F454022D"/>
    <w:rsid w:val="00F51D7D"/>
  </w:style>
  <w:style w:type="paragraph" w:customStyle="1" w:styleId="6B8759A82EED409A97DFE8FAE068F276">
    <w:name w:val="6B8759A82EED409A97DFE8FAE068F276"/>
    <w:rsid w:val="00F51D7D"/>
  </w:style>
  <w:style w:type="paragraph" w:customStyle="1" w:styleId="4762B782F9444DEC8FA15B9159C590AD">
    <w:name w:val="4762B782F9444DEC8FA15B9159C590AD"/>
    <w:rsid w:val="00F51D7D"/>
  </w:style>
  <w:style w:type="paragraph" w:customStyle="1" w:styleId="EB6B2D2DEBB04714942234124B3A3CE8">
    <w:name w:val="EB6B2D2DEBB04714942234124B3A3CE8"/>
    <w:rsid w:val="00F51D7D"/>
  </w:style>
  <w:style w:type="paragraph" w:customStyle="1" w:styleId="9B801DD95B154743B5BF91FF6E75495A">
    <w:name w:val="9B801DD95B154743B5BF91FF6E75495A"/>
    <w:rsid w:val="00F51D7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CoverPageProperties xmlns="http://schemas.microsoft.com/office/2006/coverPageProps">
  <PublishDate/>
  <Abstract/>
  <CompanyAddress/>
  <CompanyPhone>Area de Desarrollo de Sistemas</CompanyPhone>
  <CompanyFax/>
  <CompanyEmail>Actividades: Julio - Agosto – Septiembre (2024)</CompanyEmail>
</CoverPage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1011F-4A5D-4E33-B2F7-1E85CCCC09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D3B97F-3578-4CD0-ACBB-992EEED4C1C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102669F5-8F88-46CA-B1F0-7720E24D94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5.xml><?xml version="1.0" encoding="utf-8"?>
<ds:datastoreItem xmlns:ds="http://schemas.openxmlformats.org/officeDocument/2006/customXml" ds:itemID="{04260D36-7265-419B-A65C-8211FAA34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Calendario de citas de esferas azules</Template>
  <TotalTime>0</TotalTime>
  <Pages>2</Pages>
  <Words>366</Words>
  <Characters>2088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>Dir de linea. Nohemi Delgado</cp:keywords>
  <cp:lastModifiedBy/>
  <cp:revision>1</cp:revision>
  <dcterms:created xsi:type="dcterms:W3CDTF">2024-10-03T12:55:00Z</dcterms:created>
  <dcterms:modified xsi:type="dcterms:W3CDTF">2024-10-03T16:58:00Z</dcterms:modified>
  <cp:category>Dirección General de Tecnología y Sistematización de Procesos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