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089" w:type="pct"/>
        <w:tblLayout w:type="fixed"/>
        <w:tblLook w:val="0600" w:firstRow="0" w:lastRow="0" w:firstColumn="0" w:lastColumn="0" w:noHBand="1" w:noVBand="1"/>
      </w:tblPr>
      <w:tblGrid>
        <w:gridCol w:w="614"/>
        <w:gridCol w:w="187"/>
        <w:gridCol w:w="3575"/>
        <w:gridCol w:w="905"/>
        <w:gridCol w:w="24"/>
        <w:gridCol w:w="716"/>
        <w:gridCol w:w="27"/>
        <w:gridCol w:w="3509"/>
        <w:gridCol w:w="937"/>
        <w:gridCol w:w="54"/>
        <w:gridCol w:w="4291"/>
      </w:tblGrid>
      <w:tr w:rsidR="005B624C" w:rsidRPr="00F90EC1" w:rsidTr="00D21EAC">
        <w:trPr>
          <w:gridAfter w:val="2"/>
          <w:wAfter w:w="4345" w:type="dxa"/>
          <w:trHeight w:hRule="exact" w:val="1363"/>
        </w:trPr>
        <w:tc>
          <w:tcPr>
            <w:tcW w:w="614" w:type="dxa"/>
          </w:tcPr>
          <w:p w:rsidR="005B624C" w:rsidRPr="00F90EC1" w:rsidRDefault="005B624C">
            <w:pPr>
              <w:pStyle w:val="Ttulodelprograma"/>
              <w:rPr>
                <w:color w:val="44546A" w:themeColor="text2"/>
              </w:rPr>
            </w:pPr>
          </w:p>
        </w:tc>
        <w:tc>
          <w:tcPr>
            <w:tcW w:w="9880" w:type="dxa"/>
            <w:gridSpan w:val="8"/>
          </w:tcPr>
          <w:sdt>
            <w:sdtPr>
              <w:rPr>
                <w:noProof/>
                <w:lang w:val="es-ES_tradnl"/>
              </w:rPr>
              <w:alias w:val="Categoría"/>
              <w:tag w:val=""/>
              <w:id w:val="1543715586"/>
              <w:placeholder>
                <w:docPart w:val="4C4E347B8CFC474199EA9B9C0AEF78DA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/>
            <w:sdtContent>
              <w:p w:rsidR="00655569" w:rsidRPr="00DF57B9" w:rsidRDefault="00655569" w:rsidP="00655569">
                <w:pPr>
                  <w:pStyle w:val="Informacindecontacto"/>
                  <w:rPr>
                    <w:noProof/>
                    <w:lang w:val="es-ES_tradnl"/>
                  </w:rPr>
                </w:pPr>
                <w:r>
                  <w:rPr>
                    <w:noProof/>
                    <w:lang w:val="es-ES_tradnl"/>
                  </w:rPr>
                  <w:t>Dirección General de Tecnología y Sistematización de Procesos</w:t>
                </w:r>
              </w:p>
            </w:sdtContent>
          </w:sdt>
          <w:p w:rsidR="00655569" w:rsidRPr="00DF57B9" w:rsidRDefault="005B249B" w:rsidP="00655569">
            <w:pPr>
              <w:pStyle w:val="Informacindecontacto"/>
              <w:rPr>
                <w:noProof/>
                <w:lang w:val="es-ES_tradnl"/>
              </w:rPr>
            </w:pPr>
            <w:sdt>
              <w:sdtPr>
                <w:rPr>
                  <w:noProof/>
                  <w:lang w:val="es-ES_tradnl"/>
                </w:rPr>
                <w:alias w:val="Teléfono"/>
                <w:tag w:val="Teléfono"/>
                <w:id w:val="599758962"/>
                <w:placeholder>
                  <w:docPart w:val="EF5568BE2B434C50AEA4CB00534D4C5D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261BD6">
                  <w:rPr>
                    <w:noProof/>
                    <w:lang w:val="es-ES_tradnl"/>
                  </w:rPr>
                  <w:t>Area de Desarrollo de Sistemas</w:t>
                </w:r>
              </w:sdtContent>
            </w:sdt>
          </w:p>
          <w:sdt>
            <w:sdtPr>
              <w:rPr>
                <w:noProof/>
                <w:lang w:val="es-ES_tradnl"/>
              </w:rPr>
              <w:alias w:val="Sitio web"/>
              <w:tag w:val="Sitio web"/>
              <w:id w:val="48967594"/>
              <w:placeholder>
                <w:docPart w:val="1E830D0A975D427F9E60701DABC96912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p w:rsidR="00655569" w:rsidRPr="00DF57B9" w:rsidRDefault="00261BD6" w:rsidP="00655569">
                <w:pPr>
                  <w:pStyle w:val="Informacindecontacto"/>
                  <w:rPr>
                    <w:noProof/>
                    <w:lang w:val="es-ES_tradnl"/>
                  </w:rPr>
                </w:pPr>
                <w:r>
                  <w:rPr>
                    <w:noProof/>
                    <w:lang w:val="es-ES_tradnl"/>
                  </w:rPr>
                  <w:t xml:space="preserve">Dir de linea. </w:t>
                </w:r>
                <w:r w:rsidR="00652E65">
                  <w:rPr>
                    <w:noProof/>
                    <w:lang w:val="es-ES_tradnl"/>
                  </w:rPr>
                  <w:t>Winyer Handes</w:t>
                </w:r>
              </w:p>
            </w:sdtContent>
          </w:sdt>
          <w:sdt>
            <w:sdtPr>
              <w:rPr>
                <w:rStyle w:val="nfasis"/>
                <w:noProof/>
                <w:lang w:val="es-ES_tradnl"/>
              </w:rPr>
              <w:alias w:val="Correo electrónico"/>
              <w:tag w:val=""/>
              <w:id w:val="1889536063"/>
              <w:placeholder>
                <w:docPart w:val="150C232379A94F40816083E846A34DDD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>
              <w:rPr>
                <w:rStyle w:val="nfasis"/>
              </w:rPr>
            </w:sdtEndPr>
            <w:sdtContent>
              <w:p w:rsidR="00655569" w:rsidRPr="00DF57B9" w:rsidRDefault="00261BD6" w:rsidP="00655569">
                <w:pPr>
                  <w:pStyle w:val="Informacindecontacto"/>
                  <w:rPr>
                    <w:rStyle w:val="nfasis"/>
                    <w:noProof/>
                    <w:lang w:val="es-ES_tradnl"/>
                  </w:rPr>
                </w:pPr>
                <w:r>
                  <w:rPr>
                    <w:rStyle w:val="nfasis"/>
                    <w:noProof/>
                    <w:lang w:val="es-ES_tradnl"/>
                  </w:rPr>
                  <w:t xml:space="preserve">Actividades: </w:t>
                </w:r>
                <w:r w:rsidR="00652E65">
                  <w:rPr>
                    <w:rStyle w:val="nfasis"/>
                    <w:noProof/>
                    <w:lang w:val="es-ES_tradnl"/>
                  </w:rPr>
                  <w:t>Marzo - Abril (2025</w:t>
                </w:r>
                <w:r w:rsidR="00643790">
                  <w:rPr>
                    <w:rStyle w:val="nfasis"/>
                    <w:noProof/>
                    <w:lang w:val="es-ES_tradnl"/>
                  </w:rPr>
                  <w:t>)</w:t>
                </w:r>
              </w:p>
            </w:sdtContent>
          </w:sdt>
          <w:p w:rsidR="00655569" w:rsidRPr="00DF57B9" w:rsidRDefault="005B249B" w:rsidP="00655569">
            <w:pPr>
              <w:pStyle w:val="Nombre"/>
              <w:rPr>
                <w:noProof/>
                <w:lang w:val="es-ES_tradnl"/>
              </w:rPr>
            </w:pPr>
            <w:sdt>
              <w:sdtPr>
                <w:rPr>
                  <w:noProof/>
                  <w:lang w:val="es-ES_tradnl"/>
                </w:rPr>
                <w:alias w:val="SU NOMBRE"/>
                <w:tag w:val=""/>
                <w:id w:val="1197042864"/>
                <w:placeholder>
                  <w:docPart w:val="2158A30864364DC996688C3275061AE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261BD6" w:rsidRPr="000F33A6">
                  <w:t>[Su nombre]</w:t>
                </w:r>
              </w:sdtContent>
            </w:sdt>
          </w:p>
          <w:p w:rsidR="005B624C" w:rsidRPr="00F90EC1" w:rsidRDefault="005B624C" w:rsidP="00F72EB9">
            <w:pPr>
              <w:pStyle w:val="Ttulodelprograma"/>
              <w:jc w:val="right"/>
            </w:pPr>
          </w:p>
        </w:tc>
      </w:tr>
      <w:tr w:rsidR="003A5E7E" w:rsidRPr="00F90EC1" w:rsidTr="00D21EAC">
        <w:trPr>
          <w:gridAfter w:val="2"/>
          <w:wAfter w:w="4345" w:type="dxa"/>
          <w:trHeight w:hRule="exact" w:val="698"/>
        </w:trPr>
        <w:tc>
          <w:tcPr>
            <w:tcW w:w="10494" w:type="dxa"/>
            <w:gridSpan w:val="9"/>
          </w:tcPr>
          <w:p w:rsidR="003A5E7E" w:rsidRPr="00F90EC1" w:rsidRDefault="003A5E7E" w:rsidP="003A5E7E">
            <w:pPr>
              <w:pStyle w:val="Dadelasemana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PROYECTO: </w:t>
            </w:r>
            <w:r w:rsidR="00132B77">
              <w:rPr>
                <w:rFonts w:ascii="Calibri" w:hAnsi="Calibri"/>
              </w:rPr>
              <w:t>SISTEMA CONTROL DE VISITANTES 2025</w:t>
            </w:r>
          </w:p>
          <w:p w:rsidR="003A5E7E" w:rsidRPr="00F90EC1" w:rsidRDefault="003A5E7E" w:rsidP="003A5E7E">
            <w:pPr>
              <w:pStyle w:val="Dadelasemana"/>
            </w:pPr>
          </w:p>
        </w:tc>
      </w:tr>
      <w:tr w:rsidR="00BF5113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BF5113" w:rsidRPr="00F90EC1" w:rsidRDefault="00BF5113">
            <w:pPr>
              <w:pStyle w:val="Hora"/>
              <w:rPr>
                <w:color w:val="auto"/>
              </w:rPr>
            </w:pPr>
          </w:p>
        </w:tc>
        <w:tc>
          <w:tcPr>
            <w:tcW w:w="4480" w:type="dxa"/>
            <w:gridSpan w:val="2"/>
            <w:shd w:val="clear" w:color="auto" w:fill="2C567A" w:themeFill="accent1"/>
          </w:tcPr>
          <w:p w:rsidR="00BF5113" w:rsidRPr="009D0058" w:rsidRDefault="00BF5113" w:rsidP="00D05149">
            <w:pPr>
              <w:pStyle w:val="Encabezadodecolumna"/>
              <w:rPr>
                <w:b/>
                <w:sz w:val="20"/>
                <w:szCs w:val="20"/>
              </w:rPr>
            </w:pPr>
            <w:r w:rsidRPr="009D0058">
              <w:rPr>
                <w:b/>
                <w:sz w:val="20"/>
                <w:szCs w:val="20"/>
                <w:lang w:bidi="es-ES"/>
              </w:rPr>
              <w:t>Módulo I.</w:t>
            </w:r>
            <w:r w:rsidR="00B27D54">
              <w:rPr>
                <w:b/>
                <w:sz w:val="20"/>
                <w:szCs w:val="20"/>
                <w:lang w:bidi="es-ES"/>
              </w:rPr>
              <w:t xml:space="preserve"> </w:t>
            </w:r>
            <w:r w:rsidR="00EF505C">
              <w:rPr>
                <w:b/>
                <w:sz w:val="20"/>
                <w:szCs w:val="20"/>
                <w:lang w:bidi="es-ES"/>
              </w:rPr>
              <w:t xml:space="preserve">instalación / inicio </w:t>
            </w:r>
            <w:r w:rsidRPr="009D0058">
              <w:rPr>
                <w:b/>
                <w:sz w:val="20"/>
                <w:szCs w:val="20"/>
                <w:lang w:bidi="es-ES"/>
              </w:rPr>
              <w:t>sesion</w:t>
            </w:r>
          </w:p>
        </w:tc>
        <w:tc>
          <w:tcPr>
            <w:tcW w:w="740" w:type="dxa"/>
            <w:gridSpan w:val="2"/>
          </w:tcPr>
          <w:p w:rsidR="00BF5113" w:rsidRPr="00F90EC1" w:rsidRDefault="00BF5113">
            <w:pPr>
              <w:pStyle w:val="Hora"/>
              <w:rPr>
                <w:color w:val="FFFFFF" w:themeColor="background1"/>
              </w:rPr>
            </w:pPr>
          </w:p>
        </w:tc>
        <w:tc>
          <w:tcPr>
            <w:tcW w:w="4527" w:type="dxa"/>
            <w:gridSpan w:val="4"/>
            <w:shd w:val="clear" w:color="auto" w:fill="2C567A" w:themeFill="accent1"/>
          </w:tcPr>
          <w:p w:rsidR="00BF5113" w:rsidRPr="009D0058" w:rsidRDefault="00BF5113" w:rsidP="00D05149">
            <w:pPr>
              <w:pStyle w:val="Encabezadodecolumna"/>
              <w:rPr>
                <w:b/>
                <w:sz w:val="20"/>
                <w:szCs w:val="20"/>
              </w:rPr>
            </w:pPr>
            <w:r w:rsidRPr="009D0058">
              <w:rPr>
                <w:b/>
                <w:sz w:val="20"/>
                <w:szCs w:val="20"/>
                <w:lang w:bidi="es-ES"/>
              </w:rPr>
              <w:t xml:space="preserve">modulo II. </w:t>
            </w:r>
            <w:r w:rsidR="00EF505C">
              <w:rPr>
                <w:b/>
                <w:sz w:val="20"/>
                <w:szCs w:val="20"/>
                <w:lang w:bidi="es-ES"/>
              </w:rPr>
              <w:t>Registro</w:t>
            </w:r>
            <w:r w:rsidR="00D21EAC">
              <w:rPr>
                <w:b/>
                <w:sz w:val="20"/>
                <w:szCs w:val="20"/>
                <w:lang w:bidi="es-ES"/>
              </w:rPr>
              <w:t xml:space="preserve"> / conexión bD.</w:t>
            </w:r>
          </w:p>
          <w:p w:rsidR="00BF5113" w:rsidRPr="00F90EC1" w:rsidRDefault="00BF5113" w:rsidP="00D05149">
            <w:pPr>
              <w:pStyle w:val="Encabezadodecolumna"/>
            </w:pPr>
            <w:r w:rsidRPr="00F90EC1">
              <w:rPr>
                <w:lang w:bidi="es-ES"/>
              </w:rPr>
              <w:t>Número</w:t>
            </w:r>
          </w:p>
        </w:tc>
      </w:tr>
      <w:tr w:rsidR="00142FD2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142FD2" w:rsidRPr="00F90EC1" w:rsidRDefault="00142FD2" w:rsidP="00142FD2">
            <w:pPr>
              <w:pStyle w:val="Hora"/>
            </w:pPr>
          </w:p>
        </w:tc>
        <w:tc>
          <w:tcPr>
            <w:tcW w:w="3575" w:type="dxa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905" w:type="dxa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  <w:tc>
          <w:tcPr>
            <w:tcW w:w="740" w:type="dxa"/>
            <w:gridSpan w:val="2"/>
          </w:tcPr>
          <w:p w:rsidR="00142FD2" w:rsidRPr="00F90EC1" w:rsidRDefault="00142FD2" w:rsidP="00142FD2">
            <w:pPr>
              <w:pStyle w:val="Hora"/>
            </w:pPr>
          </w:p>
        </w:tc>
        <w:tc>
          <w:tcPr>
            <w:tcW w:w="3536" w:type="dxa"/>
            <w:gridSpan w:val="2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991" w:type="dxa"/>
            <w:gridSpan w:val="2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</w:tr>
      <w:tr w:rsidR="005B624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1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5B624C" w:rsidRPr="00F90EC1" w:rsidRDefault="00DC3A6F" w:rsidP="00D05149">
            <w:pPr>
              <w:pStyle w:val="Nombreynmero"/>
            </w:pPr>
            <w:r>
              <w:t>Instalación de Servidor Local</w:t>
            </w:r>
          </w:p>
        </w:tc>
        <w:tc>
          <w:tcPr>
            <w:tcW w:w="905" w:type="dxa"/>
            <w:shd w:val="clear" w:color="auto" w:fill="F2F2F2" w:themeFill="background1" w:themeFillShade="F2"/>
          </w:tcPr>
          <w:p w:rsidR="005B624C" w:rsidRPr="00F90EC1" w:rsidRDefault="00B8765E" w:rsidP="00D05149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1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5B624C" w:rsidRPr="00F90EC1" w:rsidRDefault="00D21EAC" w:rsidP="00D21EAC">
            <w:pPr>
              <w:pStyle w:val="Nombreynmero"/>
            </w:pPr>
            <w:r>
              <w:t>Diseño formulario registro de visitantes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5B624C" w:rsidRPr="00F90EC1" w:rsidRDefault="00D52014" w:rsidP="00D05149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2</w:t>
            </w: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  <w:r>
              <w:t>Diseño Frontend para cada página.</w:t>
            </w:r>
          </w:p>
        </w:tc>
        <w:tc>
          <w:tcPr>
            <w:tcW w:w="905" w:type="dxa"/>
          </w:tcPr>
          <w:p w:rsidR="00D21EAC" w:rsidRPr="00F90EC1" w:rsidRDefault="00D21EAC" w:rsidP="00D21EAC">
            <w:pPr>
              <w:pStyle w:val="Nombreynmero"/>
            </w:pPr>
            <w:r>
              <w:t>8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2</w:t>
            </w:r>
          </w:p>
        </w:tc>
        <w:tc>
          <w:tcPr>
            <w:tcW w:w="3536" w:type="dxa"/>
            <w:gridSpan w:val="2"/>
          </w:tcPr>
          <w:p w:rsidR="00D21EAC" w:rsidRPr="00F90EC1" w:rsidRDefault="00D21EAC" w:rsidP="00D21EAC">
            <w:pPr>
              <w:pStyle w:val="Nombreynmero"/>
            </w:pPr>
            <w:r>
              <w:t>Diseño tabla registro de los visitantes</w:t>
            </w:r>
          </w:p>
        </w:tc>
        <w:tc>
          <w:tcPr>
            <w:tcW w:w="991" w:type="dxa"/>
            <w:gridSpan w:val="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3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Conexión con Base de Datos.</w:t>
            </w: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3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Conexión formulario y tabla registro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4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24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4</w:t>
            </w: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  <w:r>
              <w:t>Formulario Login</w:t>
            </w:r>
          </w:p>
        </w:tc>
        <w:tc>
          <w:tcPr>
            <w:tcW w:w="905" w:type="dxa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4</w:t>
            </w:r>
          </w:p>
        </w:tc>
        <w:tc>
          <w:tcPr>
            <w:tcW w:w="3536" w:type="dxa"/>
            <w:gridSpan w:val="2"/>
          </w:tcPr>
          <w:p w:rsidR="00D21EAC" w:rsidRPr="00F90EC1" w:rsidRDefault="00D21EAC" w:rsidP="00D21EAC">
            <w:pPr>
              <w:pStyle w:val="Nombreynmero"/>
            </w:pPr>
            <w:r>
              <w:t>Mensaje de Advertencia</w:t>
            </w:r>
            <w:r>
              <w:t xml:space="preserve"> salida y entrada</w:t>
            </w:r>
          </w:p>
        </w:tc>
        <w:tc>
          <w:tcPr>
            <w:tcW w:w="991" w:type="dxa"/>
            <w:gridSpan w:val="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5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Tablas Registro visitantes en</w:t>
            </w:r>
            <w:r>
              <w:t xml:space="preserve"> BD.</w:t>
            </w: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5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D21EAC" w:rsidRPr="00F90EC1" w:rsidRDefault="002163DC" w:rsidP="00D21EAC">
            <w:pPr>
              <w:pStyle w:val="Nombreynmero"/>
            </w:pPr>
            <w:r>
              <w:t>Hora y fecha actual tabla</w:t>
            </w: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6</w:t>
            </w: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6</w:t>
            </w:r>
          </w:p>
        </w:tc>
        <w:tc>
          <w:tcPr>
            <w:tcW w:w="3536" w:type="dxa"/>
            <w:gridSpan w:val="2"/>
          </w:tcPr>
          <w:p w:rsidR="00D21EAC" w:rsidRPr="00F90EC1" w:rsidRDefault="00D21EAC" w:rsidP="00D21EAC">
            <w:pPr>
              <w:pStyle w:val="Nombreynmero"/>
            </w:pPr>
            <w:bookmarkStart w:id="0" w:name="_GoBack"/>
            <w:bookmarkEnd w:id="0"/>
          </w:p>
        </w:tc>
        <w:tc>
          <w:tcPr>
            <w:tcW w:w="991" w:type="dxa"/>
            <w:gridSpan w:val="2"/>
          </w:tcPr>
          <w:p w:rsidR="00D21EAC" w:rsidRPr="00F90EC1" w:rsidRDefault="00D21EAC" w:rsidP="00D21EAC">
            <w:pPr>
              <w:pStyle w:val="Nombreynmero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7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7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8</w:t>
            </w: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8</w:t>
            </w:r>
          </w:p>
        </w:tc>
        <w:tc>
          <w:tcPr>
            <w:tcW w:w="3536" w:type="dxa"/>
            <w:gridSpan w:val="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</w:tcPr>
          <w:p w:rsidR="00D21EAC" w:rsidRPr="00F90EC1" w:rsidRDefault="00D21EAC" w:rsidP="00D21EAC">
            <w:pPr>
              <w:pStyle w:val="Nombreynmero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9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9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Default="00D21EAC" w:rsidP="00D21EAC">
            <w:pPr>
              <w:pStyle w:val="Hora"/>
              <w:rPr>
                <w:lang w:bidi="es-ES"/>
              </w:rPr>
            </w:pPr>
            <w:r>
              <w:rPr>
                <w:lang w:bidi="es-ES"/>
              </w:rPr>
              <w:t>10</w:t>
            </w:r>
          </w:p>
        </w:tc>
        <w:tc>
          <w:tcPr>
            <w:tcW w:w="3575" w:type="dxa"/>
            <w:shd w:val="clear" w:color="auto" w:fill="auto"/>
          </w:tcPr>
          <w:p w:rsidR="00D21EAC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auto"/>
          </w:tcPr>
          <w:p w:rsidR="00D21EAC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  <w:shd w:val="clear" w:color="auto" w:fill="auto"/>
          </w:tcPr>
          <w:p w:rsidR="00D21EAC" w:rsidRDefault="00D21EAC" w:rsidP="00D21EAC">
            <w:pPr>
              <w:pStyle w:val="Hora"/>
              <w:rPr>
                <w:lang w:bidi="es-ES"/>
              </w:rPr>
            </w:pPr>
            <w:r>
              <w:rPr>
                <w:lang w:bidi="es-ES"/>
              </w:rPr>
              <w:t>10</w:t>
            </w:r>
          </w:p>
        </w:tc>
        <w:tc>
          <w:tcPr>
            <w:tcW w:w="3536" w:type="dxa"/>
            <w:gridSpan w:val="2"/>
            <w:shd w:val="clear" w:color="auto" w:fill="auto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auto"/>
          </w:tcPr>
          <w:p w:rsidR="00D21EAC" w:rsidRDefault="00D21EAC" w:rsidP="00D21EAC">
            <w:pPr>
              <w:pStyle w:val="Nombreynmero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Default="00D21EAC" w:rsidP="00D21EAC">
            <w:pPr>
              <w:pStyle w:val="Hora"/>
              <w:rPr>
                <w:lang w:bidi="es-ES"/>
              </w:rPr>
            </w:pP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Default="00D21EAC" w:rsidP="00D21EAC">
            <w:pPr>
              <w:pStyle w:val="Hora"/>
              <w:rPr>
                <w:lang w:bidi="es-ES"/>
              </w:rPr>
            </w:pPr>
            <w:r>
              <w:rPr>
                <w:lang w:bidi="es-ES"/>
              </w:rPr>
              <w:t>11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</w:tr>
      <w:tr w:rsidR="00D21EAC" w:rsidRPr="00F90EC1" w:rsidTr="00D21EAC">
        <w:trPr>
          <w:gridAfter w:val="2"/>
          <w:wAfter w:w="4345" w:type="dxa"/>
          <w:trHeight w:hRule="exact" w:val="524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80" w:type="dxa"/>
            <w:gridSpan w:val="2"/>
            <w:vAlign w:val="bottom"/>
          </w:tcPr>
          <w:p w:rsidR="00D21EAC" w:rsidRPr="00F90EC1" w:rsidRDefault="00D21EAC" w:rsidP="00D21EAC">
            <w:pPr>
              <w:pStyle w:val="Dadelasemana"/>
              <w:jc w:val="right"/>
            </w:pPr>
            <w:r w:rsidRPr="00C9389F">
              <w:rPr>
                <w:sz w:val="20"/>
                <w:szCs w:val="20"/>
              </w:rPr>
              <w:t>Subtotal</w:t>
            </w:r>
            <w:r>
              <w:t>:</w:t>
            </w:r>
            <w:r w:rsidR="00B75154">
              <w:rPr>
                <w:rFonts w:asciiTheme="minorHAnsi" w:hAnsiTheme="minorHAnsi" w:cstheme="minorHAnsi"/>
                <w:sz w:val="20"/>
                <w:szCs w:val="20"/>
              </w:rPr>
              <w:t>12</w:t>
            </w:r>
          </w:p>
        </w:tc>
        <w:tc>
          <w:tcPr>
            <w:tcW w:w="740" w:type="dxa"/>
            <w:gridSpan w:val="2"/>
            <w:vAlign w:val="bottom"/>
          </w:tcPr>
          <w:p w:rsidR="00D21EAC" w:rsidRPr="00F90EC1" w:rsidRDefault="00D21EAC" w:rsidP="00D21EA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73" w:type="dxa"/>
            <w:gridSpan w:val="3"/>
            <w:vAlign w:val="bottom"/>
          </w:tcPr>
          <w:p w:rsidR="00D21EAC" w:rsidRPr="00C9389F" w:rsidRDefault="00D21EAC" w:rsidP="00D21EAC">
            <w:pPr>
              <w:pStyle w:val="Dadelasemana"/>
              <w:jc w:val="right"/>
              <w:rPr>
                <w:sz w:val="20"/>
                <w:szCs w:val="20"/>
              </w:rPr>
            </w:pPr>
            <w:r w:rsidRPr="00C9389F">
              <w:rPr>
                <w:sz w:val="20"/>
                <w:szCs w:val="20"/>
              </w:rPr>
              <w:t xml:space="preserve">Subtotal: </w:t>
            </w:r>
            <w:r>
              <w:rPr>
                <w:sz w:val="20"/>
                <w:szCs w:val="20"/>
              </w:rPr>
              <w:t>74</w:t>
            </w:r>
          </w:p>
        </w:tc>
      </w:tr>
      <w:tr w:rsidR="00D21EAC" w:rsidRPr="00F90EC1" w:rsidTr="00D21EAC">
        <w:trPr>
          <w:gridAfter w:val="2"/>
          <w:wAfter w:w="4345" w:type="dxa"/>
          <w:trHeight w:hRule="exact" w:val="524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80" w:type="dxa"/>
            <w:gridSpan w:val="2"/>
            <w:vAlign w:val="bottom"/>
          </w:tcPr>
          <w:p w:rsidR="00D21EAC" w:rsidRDefault="00D21EAC" w:rsidP="00D21EAC">
            <w:pPr>
              <w:pStyle w:val="Dadelasemana"/>
              <w:jc w:val="right"/>
            </w:pPr>
          </w:p>
        </w:tc>
        <w:tc>
          <w:tcPr>
            <w:tcW w:w="740" w:type="dxa"/>
            <w:gridSpan w:val="2"/>
            <w:vAlign w:val="bottom"/>
          </w:tcPr>
          <w:p w:rsidR="00D21EAC" w:rsidRPr="00F90EC1" w:rsidRDefault="00D21EAC" w:rsidP="00D21EA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73" w:type="dxa"/>
            <w:gridSpan w:val="3"/>
            <w:vAlign w:val="bottom"/>
          </w:tcPr>
          <w:p w:rsidR="00D21EAC" w:rsidRDefault="00D21EAC" w:rsidP="00D21EAC">
            <w:pPr>
              <w:pStyle w:val="Dadelasemana"/>
              <w:jc w:val="right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288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  <w:rPr>
                <w:color w:val="auto"/>
              </w:rPr>
            </w:pPr>
          </w:p>
        </w:tc>
        <w:tc>
          <w:tcPr>
            <w:tcW w:w="4480" w:type="dxa"/>
            <w:gridSpan w:val="2"/>
            <w:shd w:val="clear" w:color="auto" w:fill="0072C7" w:themeFill="accent2"/>
          </w:tcPr>
          <w:p w:rsidR="00D21EAC" w:rsidRPr="009D0058" w:rsidRDefault="00D21EAC" w:rsidP="00D21EAC">
            <w:pPr>
              <w:pStyle w:val="Encabezadodecolumna"/>
              <w:rPr>
                <w:b/>
                <w:sz w:val="20"/>
                <w:szCs w:val="20"/>
              </w:rPr>
            </w:pPr>
            <w:r w:rsidRPr="009D0058">
              <w:rPr>
                <w:b/>
                <w:sz w:val="20"/>
                <w:szCs w:val="20"/>
                <w:lang w:bidi="es-ES"/>
              </w:rPr>
              <w:t>Módulo I</w:t>
            </w:r>
            <w:r>
              <w:rPr>
                <w:b/>
                <w:sz w:val="20"/>
                <w:szCs w:val="20"/>
                <w:lang w:bidi="es-ES"/>
              </w:rPr>
              <w:t>II.  estadistica</w:t>
            </w:r>
          </w:p>
          <w:p w:rsidR="00D21EAC" w:rsidRPr="00F90EC1" w:rsidRDefault="00D21EAC" w:rsidP="00D21EAC">
            <w:pPr>
              <w:pStyle w:val="Encabezadodecolumna"/>
            </w:pPr>
            <w:r w:rsidRPr="00F90EC1">
              <w:rPr>
                <w:lang w:bidi="es-ES"/>
              </w:rPr>
              <w:t>Número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  <w:rPr>
                <w:color w:val="auto"/>
              </w:rPr>
            </w:pPr>
          </w:p>
        </w:tc>
        <w:tc>
          <w:tcPr>
            <w:tcW w:w="4527" w:type="dxa"/>
            <w:gridSpan w:val="4"/>
            <w:shd w:val="clear" w:color="auto" w:fill="0072C7" w:themeFill="accent2"/>
          </w:tcPr>
          <w:p w:rsidR="00D21EAC" w:rsidRPr="009D0058" w:rsidRDefault="00D21EAC" w:rsidP="00D21EAC">
            <w:pPr>
              <w:pStyle w:val="Encabezadodecolumna"/>
              <w:rPr>
                <w:b/>
                <w:sz w:val="20"/>
                <w:szCs w:val="20"/>
              </w:rPr>
            </w:pPr>
            <w:r w:rsidRPr="009D0058">
              <w:rPr>
                <w:b/>
                <w:sz w:val="20"/>
                <w:szCs w:val="20"/>
                <w:lang w:bidi="es-ES"/>
              </w:rPr>
              <w:t>Módulo I</w:t>
            </w:r>
            <w:r>
              <w:rPr>
                <w:b/>
                <w:sz w:val="20"/>
                <w:szCs w:val="20"/>
                <w:lang w:bidi="es-ES"/>
              </w:rPr>
              <w:t>v. confirma voto</w:t>
            </w:r>
          </w:p>
          <w:p w:rsidR="00D21EAC" w:rsidRPr="00F90EC1" w:rsidRDefault="00D21EAC" w:rsidP="00D21EAC">
            <w:pPr>
              <w:pStyle w:val="Encabezadodecolumna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3575" w:type="dxa"/>
          </w:tcPr>
          <w:p w:rsidR="00D21EAC" w:rsidRPr="00142FD2" w:rsidRDefault="00D21EAC" w:rsidP="00D21EAC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905" w:type="dxa"/>
          </w:tcPr>
          <w:p w:rsidR="00D21EAC" w:rsidRPr="00142FD2" w:rsidRDefault="00D21EAC" w:rsidP="00D21EAC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3536" w:type="dxa"/>
            <w:gridSpan w:val="2"/>
          </w:tcPr>
          <w:p w:rsidR="00D21EAC" w:rsidRPr="00142FD2" w:rsidRDefault="00D21EAC" w:rsidP="00D21EAC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991" w:type="dxa"/>
            <w:gridSpan w:val="2"/>
          </w:tcPr>
          <w:p w:rsidR="00D21EAC" w:rsidRPr="00142FD2" w:rsidRDefault="00D21EAC" w:rsidP="00D21EAC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1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28130D" w:rsidP="00D21EAC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1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2</w:t>
            </w: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</w:tcPr>
          <w:p w:rsidR="00D21EAC" w:rsidRPr="00F90EC1" w:rsidRDefault="0028130D" w:rsidP="00D21EAC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2</w:t>
            </w:r>
          </w:p>
        </w:tc>
        <w:tc>
          <w:tcPr>
            <w:tcW w:w="3536" w:type="dxa"/>
            <w:gridSpan w:val="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</w:tcPr>
          <w:p w:rsidR="00D21EAC" w:rsidRPr="00F90EC1" w:rsidRDefault="0028130D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rPr>
                <w:lang w:bidi="es-ES"/>
              </w:rPr>
              <w:t>3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3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D21EAC" w:rsidRPr="00F90EC1" w:rsidRDefault="0028130D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4</w:t>
            </w: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4</w:t>
            </w:r>
          </w:p>
        </w:tc>
        <w:tc>
          <w:tcPr>
            <w:tcW w:w="3536" w:type="dxa"/>
            <w:gridSpan w:val="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5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5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6</w:t>
            </w: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6</w:t>
            </w:r>
          </w:p>
        </w:tc>
        <w:tc>
          <w:tcPr>
            <w:tcW w:w="3536" w:type="dxa"/>
            <w:gridSpan w:val="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7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7</w:t>
            </w: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8</w:t>
            </w: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8</w:t>
            </w:r>
          </w:p>
        </w:tc>
        <w:tc>
          <w:tcPr>
            <w:tcW w:w="3536" w:type="dxa"/>
            <w:gridSpan w:val="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</w:tcPr>
          <w:p w:rsidR="00D21EAC" w:rsidRPr="00F90EC1" w:rsidRDefault="0028130D" w:rsidP="00D21EAC">
            <w:pPr>
              <w:pStyle w:val="Nombreynmero"/>
            </w:pPr>
            <w:r>
              <w:t>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9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3536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91" w:type="dxa"/>
            <w:gridSpan w:val="2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</w:tr>
      <w:tr w:rsidR="00D21EAC" w:rsidRPr="00F90EC1" w:rsidTr="00D21EAC">
        <w:trPr>
          <w:gridAfter w:val="2"/>
          <w:wAfter w:w="4345" w:type="dxa"/>
          <w:trHeight w:hRule="exact" w:val="572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80" w:type="dxa"/>
            <w:gridSpan w:val="2"/>
            <w:vAlign w:val="bottom"/>
          </w:tcPr>
          <w:p w:rsidR="00D21EAC" w:rsidRPr="00C9389F" w:rsidRDefault="00D21EAC" w:rsidP="00D21EAC">
            <w:pPr>
              <w:pStyle w:val="Dadelasemana"/>
              <w:jc w:val="right"/>
              <w:rPr>
                <w:sz w:val="20"/>
                <w:szCs w:val="20"/>
              </w:rPr>
            </w:pPr>
            <w:r w:rsidRPr="00C9389F">
              <w:rPr>
                <w:sz w:val="20"/>
                <w:szCs w:val="20"/>
              </w:rPr>
              <w:t xml:space="preserve">Subtotal: </w:t>
            </w:r>
          </w:p>
        </w:tc>
        <w:tc>
          <w:tcPr>
            <w:tcW w:w="740" w:type="dxa"/>
            <w:gridSpan w:val="2"/>
            <w:vAlign w:val="bottom"/>
          </w:tcPr>
          <w:p w:rsidR="00D21EAC" w:rsidRPr="00F90EC1" w:rsidRDefault="00D21EAC" w:rsidP="00D21EA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473" w:type="dxa"/>
            <w:gridSpan w:val="3"/>
            <w:vAlign w:val="bottom"/>
          </w:tcPr>
          <w:p w:rsidR="00D21EAC" w:rsidRPr="00C9389F" w:rsidRDefault="00D21EAC" w:rsidP="00D21EAC">
            <w:pPr>
              <w:pStyle w:val="Dadelasemana"/>
              <w:jc w:val="right"/>
              <w:rPr>
                <w:sz w:val="20"/>
                <w:szCs w:val="20"/>
              </w:rPr>
            </w:pPr>
            <w:r w:rsidRPr="00C9389F">
              <w:rPr>
                <w:sz w:val="20"/>
                <w:szCs w:val="20"/>
              </w:rPr>
              <w:t xml:space="preserve">Subtotal: </w:t>
            </w:r>
            <w:r>
              <w:rPr>
                <w:sz w:val="20"/>
                <w:szCs w:val="20"/>
              </w:rPr>
              <w:t>11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  <w:rPr>
                <w:color w:val="auto"/>
              </w:rPr>
            </w:pPr>
          </w:p>
        </w:tc>
        <w:tc>
          <w:tcPr>
            <w:tcW w:w="4480" w:type="dxa"/>
            <w:gridSpan w:val="2"/>
            <w:shd w:val="clear" w:color="auto" w:fill="0D1D51" w:themeFill="accent3"/>
          </w:tcPr>
          <w:p w:rsidR="00D21EAC" w:rsidRPr="00F90EC1" w:rsidRDefault="00D21EAC" w:rsidP="00D21EAC">
            <w:pPr>
              <w:pStyle w:val="Encabezadodecolumna"/>
            </w:pPr>
            <w:r w:rsidRPr="009D0058">
              <w:rPr>
                <w:b/>
                <w:sz w:val="20"/>
                <w:szCs w:val="20"/>
                <w:lang w:bidi="es-ES"/>
              </w:rPr>
              <w:t>Módulo</w:t>
            </w:r>
            <w:r>
              <w:rPr>
                <w:b/>
                <w:sz w:val="20"/>
                <w:szCs w:val="20"/>
                <w:lang w:bidi="es-ES"/>
              </w:rPr>
              <w:t xml:space="preserve"> v.  puesta en marcha.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  <w:rPr>
                <w:color w:val="auto"/>
              </w:rPr>
            </w:pPr>
          </w:p>
        </w:tc>
        <w:tc>
          <w:tcPr>
            <w:tcW w:w="3536" w:type="dxa"/>
            <w:gridSpan w:val="2"/>
            <w:shd w:val="clear" w:color="auto" w:fill="0D1D51" w:themeFill="accent3"/>
          </w:tcPr>
          <w:p w:rsidR="00D21EAC" w:rsidRPr="003E29D3" w:rsidRDefault="00D21EAC" w:rsidP="00D21EAC">
            <w:pPr>
              <w:pStyle w:val="Encabezadodecolumna"/>
              <w:rPr>
                <w:rFonts w:asciiTheme="minorHAnsi" w:hAnsiTheme="minorHAnsi" w:cstheme="minorHAnsi"/>
                <w:b/>
              </w:rPr>
            </w:pPr>
            <w:r w:rsidRPr="003E29D3">
              <w:rPr>
                <w:rFonts w:asciiTheme="minorHAnsi" w:hAnsiTheme="minorHAnsi" w:cstheme="minorHAnsi"/>
                <w:b/>
              </w:rPr>
              <w:t>total:</w:t>
            </w:r>
            <w:r>
              <w:rPr>
                <w:rFonts w:asciiTheme="minorHAnsi" w:hAnsiTheme="minorHAnsi" w:cstheme="minorHAnsi"/>
                <w:b/>
              </w:rPr>
              <w:t>187</w:t>
            </w:r>
          </w:p>
        </w:tc>
        <w:tc>
          <w:tcPr>
            <w:tcW w:w="991" w:type="dxa"/>
            <w:gridSpan w:val="2"/>
            <w:shd w:val="clear" w:color="auto" w:fill="0D1D51" w:themeFill="accent3"/>
          </w:tcPr>
          <w:p w:rsidR="00D21EAC" w:rsidRPr="00F90EC1" w:rsidRDefault="00D21EAC" w:rsidP="00D21EAC">
            <w:pPr>
              <w:pStyle w:val="Encabezadodecolumna"/>
              <w:jc w:val="center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3575" w:type="dxa"/>
          </w:tcPr>
          <w:p w:rsidR="00D21EAC" w:rsidRPr="00142FD2" w:rsidRDefault="00D21EAC" w:rsidP="00D21EAC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905" w:type="dxa"/>
          </w:tcPr>
          <w:p w:rsidR="00D21EAC" w:rsidRPr="00142FD2" w:rsidRDefault="00D21EAC" w:rsidP="00D21EAC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  <w:vAlign w:val="bottom"/>
          </w:tcPr>
          <w:p w:rsidR="00D21EAC" w:rsidRPr="00F90EC1" w:rsidRDefault="00D21EAC" w:rsidP="00D21EAC">
            <w:pPr>
              <w:pStyle w:val="Nombreynmero"/>
            </w:pPr>
            <w:r w:rsidRPr="00F713E9">
              <w:rPr>
                <w:rFonts w:asciiTheme="minorHAnsi" w:hAnsiTheme="minorHAnsi" w:cstheme="minorHAnsi"/>
                <w:b/>
                <w:szCs w:val="20"/>
              </w:rPr>
              <w:t xml:space="preserve">Entregado por: 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1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</w:tcPr>
          <w:p w:rsidR="00D21EAC" w:rsidRPr="00F90EC1" w:rsidRDefault="00D21EAC" w:rsidP="00D21EAC">
            <w:pPr>
              <w:pStyle w:val="Nombreynmero"/>
              <w:jc w:val="center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Default="00D21EAC" w:rsidP="00D21EAC">
            <w:pPr>
              <w:pStyle w:val="Hora"/>
            </w:pPr>
            <w:r>
              <w:t>2</w:t>
            </w:r>
          </w:p>
          <w:p w:rsidR="00D21EAC" w:rsidRPr="00F90EC1" w:rsidRDefault="00D21EAC" w:rsidP="00D21EAC">
            <w:pPr>
              <w:pStyle w:val="Hora"/>
            </w:pPr>
            <w:r>
              <w:t>.33</w:t>
            </w: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  <w:jc w:val="center"/>
            </w:pPr>
            <w:r>
              <w:t>Firma:__________________________________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  <w:jc w:val="center"/>
            </w:pPr>
            <w:r>
              <w:t xml:space="preserve">         3   3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2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</w:tcPr>
          <w:p w:rsidR="00D21EAC" w:rsidRPr="00F90EC1" w:rsidRDefault="00B75154" w:rsidP="00D21EAC">
            <w:pPr>
              <w:pStyle w:val="Nombreynmero"/>
              <w:jc w:val="center"/>
            </w:pPr>
            <w:r>
              <w:rPr>
                <w:rFonts w:asciiTheme="minorHAnsi" w:hAnsiTheme="minorHAnsi" w:cstheme="minorHAnsi"/>
                <w:b/>
                <w:szCs w:val="20"/>
              </w:rPr>
              <w:t>Winyer Handes</w:t>
            </w:r>
            <w:r w:rsidR="00D21EAC" w:rsidRPr="00F713E9">
              <w:rPr>
                <w:rFonts w:asciiTheme="minorHAnsi" w:hAnsiTheme="minorHAnsi" w:cstheme="minorHAnsi"/>
                <w:b/>
                <w:szCs w:val="20"/>
              </w:rPr>
              <w:t xml:space="preserve"> </w:t>
            </w:r>
            <w:r w:rsidR="00D21EAC" w:rsidRPr="00436937">
              <w:rPr>
                <w:b/>
              </w:rPr>
              <w:t xml:space="preserve">Dir. </w:t>
            </w:r>
            <w:r w:rsidR="00D21EAC">
              <w:rPr>
                <w:b/>
              </w:rPr>
              <w:t xml:space="preserve">de </w:t>
            </w:r>
            <w:r w:rsidR="00D21EAC" w:rsidRPr="00436937">
              <w:rPr>
                <w:b/>
              </w:rPr>
              <w:t>linea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4</w:t>
            </w: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  <w:jc w:val="center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  <w:r>
              <w:t>5</w:t>
            </w: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  <w:r>
              <w:t>1</w:t>
            </w: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</w:tcPr>
          <w:p w:rsidR="00D21EAC" w:rsidRPr="00C55BB9" w:rsidRDefault="00D21EAC" w:rsidP="00D21EAC">
            <w:pPr>
              <w:pStyle w:val="Nombreynmero"/>
              <w:rPr>
                <w:rFonts w:asciiTheme="minorHAnsi" w:hAnsiTheme="minorHAnsi" w:cstheme="minorHAnsi"/>
              </w:rPr>
            </w:pPr>
            <w:r w:rsidRPr="00C55BB9">
              <w:rPr>
                <w:rFonts w:asciiTheme="minorHAnsi" w:hAnsiTheme="minorHAnsi" w:cstheme="minorHAnsi"/>
                <w:b/>
              </w:rPr>
              <w:t>Recibido por: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357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  <w:jc w:val="center"/>
            </w:pP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3575" w:type="dxa"/>
            <w:vAlign w:val="bottom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vAlign w:val="bottom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</w:tcPr>
          <w:p w:rsidR="00D21EAC" w:rsidRPr="00F90EC1" w:rsidRDefault="00D21EAC" w:rsidP="00D21EAC">
            <w:pPr>
              <w:pStyle w:val="Nombreynmero"/>
              <w:jc w:val="center"/>
            </w:pPr>
            <w:r>
              <w:t>Firma:___________________________________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3575" w:type="dxa"/>
            <w:vAlign w:val="bottom"/>
          </w:tcPr>
          <w:p w:rsidR="00D21EAC" w:rsidRPr="00C9389F" w:rsidRDefault="00D21EAC" w:rsidP="00D21EAC">
            <w:pPr>
              <w:pStyle w:val="Dadelasemana"/>
              <w:jc w:val="right"/>
              <w:rPr>
                <w:sz w:val="20"/>
                <w:szCs w:val="20"/>
              </w:rPr>
            </w:pPr>
            <w:r w:rsidRPr="00C9389F">
              <w:rPr>
                <w:sz w:val="20"/>
                <w:szCs w:val="20"/>
              </w:rPr>
              <w:t>Subtotal:</w:t>
            </w:r>
            <w:r>
              <w:rPr>
                <w:sz w:val="20"/>
                <w:szCs w:val="20"/>
              </w:rPr>
              <w:t>6</w:t>
            </w:r>
            <w:r w:rsidRPr="00C938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905" w:type="dxa"/>
            <w:vAlign w:val="bottom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  <w:jc w:val="center"/>
            </w:pPr>
            <w:r w:rsidRPr="005D4542">
              <w:rPr>
                <w:b/>
              </w:rPr>
              <w:t>Adelso Mermejo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3575" w:type="dxa"/>
            <w:shd w:val="clear" w:color="auto" w:fill="auto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auto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  <w:shd w:val="clear" w:color="auto" w:fill="auto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auto"/>
            <w:vAlign w:val="bottom"/>
          </w:tcPr>
          <w:p w:rsidR="00D21EAC" w:rsidRPr="00F90EC1" w:rsidRDefault="00D21EAC" w:rsidP="00D21EAC">
            <w:pPr>
              <w:pStyle w:val="Dadelasemana"/>
            </w:pPr>
            <w:r w:rsidRPr="00152220">
              <w:rPr>
                <w:rFonts w:ascii="Calibri" w:hAnsi="Calibri"/>
                <w:color w:val="auto"/>
                <w:sz w:val="20"/>
                <w:szCs w:val="20"/>
              </w:rPr>
              <w:t>DIRECTOR GENERAL DE TECNOLOGIA</w:t>
            </w:r>
          </w:p>
        </w:tc>
      </w:tr>
      <w:tr w:rsidR="00D21EAC" w:rsidRPr="00F90EC1" w:rsidTr="00D21EAC">
        <w:trPr>
          <w:gridAfter w:val="1"/>
          <w:wAfter w:w="4291" w:type="dxa"/>
          <w:trHeight w:hRule="exact" w:val="303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357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905" w:type="dxa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</w:pPr>
          </w:p>
        </w:tc>
        <w:tc>
          <w:tcPr>
            <w:tcW w:w="740" w:type="dxa"/>
            <w:gridSpan w:val="2"/>
          </w:tcPr>
          <w:p w:rsidR="00D21EAC" w:rsidRPr="00F90EC1" w:rsidRDefault="00D21EAC" w:rsidP="00D21EAC">
            <w:pPr>
              <w:pStyle w:val="Hora"/>
            </w:pPr>
          </w:p>
        </w:tc>
        <w:tc>
          <w:tcPr>
            <w:tcW w:w="4527" w:type="dxa"/>
            <w:gridSpan w:val="4"/>
            <w:shd w:val="clear" w:color="auto" w:fill="F2F2F2" w:themeFill="background1" w:themeFillShade="F2"/>
          </w:tcPr>
          <w:p w:rsidR="00D21EAC" w:rsidRPr="00F90EC1" w:rsidRDefault="00D21EAC" w:rsidP="00D21EAC">
            <w:pPr>
              <w:pStyle w:val="Nombreynmero"/>
              <w:jc w:val="center"/>
            </w:pPr>
            <w:r w:rsidRPr="00152220">
              <w:rPr>
                <w:b/>
              </w:rPr>
              <w:t>Y SISTEMATIZACIÓN DE PROCESOS</w:t>
            </w:r>
          </w:p>
        </w:tc>
      </w:tr>
      <w:tr w:rsidR="00D21EAC" w:rsidRPr="00F90EC1" w:rsidTr="00D21EAC">
        <w:trPr>
          <w:trHeight w:hRule="exact" w:val="572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504" w:type="dxa"/>
            <w:gridSpan w:val="3"/>
            <w:vAlign w:val="bottom"/>
          </w:tcPr>
          <w:p w:rsidR="00D21EAC" w:rsidRPr="00F90EC1" w:rsidRDefault="00D21EAC" w:rsidP="00D21EAC">
            <w:pPr>
              <w:pStyle w:val="Dadelasemana"/>
              <w:jc w:val="right"/>
            </w:pPr>
          </w:p>
        </w:tc>
        <w:tc>
          <w:tcPr>
            <w:tcW w:w="743" w:type="dxa"/>
            <w:gridSpan w:val="2"/>
            <w:vAlign w:val="bottom"/>
          </w:tcPr>
          <w:p w:rsidR="00D21EAC" w:rsidRPr="00F90EC1" w:rsidRDefault="00D21EAC" w:rsidP="00D21EA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500" w:type="dxa"/>
            <w:gridSpan w:val="3"/>
            <w:vAlign w:val="bottom"/>
          </w:tcPr>
          <w:p w:rsidR="00D21EAC" w:rsidRPr="00F90EC1" w:rsidRDefault="00D21EAC" w:rsidP="00D21EAC">
            <w:pPr>
              <w:pStyle w:val="Dadelasemana"/>
              <w:jc w:val="right"/>
            </w:pPr>
          </w:p>
        </w:tc>
        <w:tc>
          <w:tcPr>
            <w:tcW w:w="4291" w:type="dxa"/>
          </w:tcPr>
          <w:p w:rsidR="00D21EAC" w:rsidRPr="00F90EC1" w:rsidRDefault="00D21EAC" w:rsidP="00D21EAC">
            <w:pPr>
              <w:pStyle w:val="Nombreynmero"/>
              <w:jc w:val="center"/>
            </w:pPr>
            <w:r>
              <w:t>Director General de Tecnología</w:t>
            </w:r>
          </w:p>
        </w:tc>
      </w:tr>
      <w:tr w:rsidR="00D21EAC" w:rsidRPr="00F90EC1" w:rsidTr="00D21EAC">
        <w:trPr>
          <w:trHeight w:hRule="exact" w:val="572"/>
        </w:trPr>
        <w:tc>
          <w:tcPr>
            <w:tcW w:w="801" w:type="dxa"/>
            <w:gridSpan w:val="2"/>
          </w:tcPr>
          <w:p w:rsidR="00D21EAC" w:rsidRPr="00F90EC1" w:rsidRDefault="00D21EAC" w:rsidP="00D21EA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504" w:type="dxa"/>
            <w:gridSpan w:val="3"/>
            <w:vAlign w:val="bottom"/>
          </w:tcPr>
          <w:p w:rsidR="00D21EAC" w:rsidRDefault="00D21EAC" w:rsidP="00D21EAC">
            <w:pPr>
              <w:pStyle w:val="Dadelasemana"/>
              <w:jc w:val="right"/>
            </w:pPr>
          </w:p>
        </w:tc>
        <w:tc>
          <w:tcPr>
            <w:tcW w:w="743" w:type="dxa"/>
            <w:gridSpan w:val="2"/>
            <w:vAlign w:val="bottom"/>
          </w:tcPr>
          <w:p w:rsidR="00D21EAC" w:rsidRPr="00F90EC1" w:rsidRDefault="00D21EAC" w:rsidP="00D21EA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500" w:type="dxa"/>
            <w:gridSpan w:val="3"/>
            <w:vAlign w:val="bottom"/>
          </w:tcPr>
          <w:p w:rsidR="00D21EAC" w:rsidRPr="00F90EC1" w:rsidRDefault="00D21EAC" w:rsidP="00D21EAC">
            <w:pPr>
              <w:pStyle w:val="Dadelasemana"/>
              <w:jc w:val="right"/>
            </w:pPr>
          </w:p>
        </w:tc>
        <w:tc>
          <w:tcPr>
            <w:tcW w:w="4291" w:type="dxa"/>
          </w:tcPr>
          <w:p w:rsidR="00D21EAC" w:rsidRPr="00F90EC1" w:rsidRDefault="00D21EAC" w:rsidP="00D21EAC">
            <w:pPr>
              <w:pStyle w:val="Nombreynmero"/>
              <w:jc w:val="center"/>
            </w:pPr>
            <w:r>
              <w:t>y Sistematización de Procesos.</w:t>
            </w:r>
          </w:p>
        </w:tc>
      </w:tr>
    </w:tbl>
    <w:p w:rsidR="005B624C" w:rsidRPr="00655569" w:rsidRDefault="00655569" w:rsidP="00655569">
      <w:pPr>
        <w:tabs>
          <w:tab w:val="left" w:pos="6682"/>
        </w:tabs>
      </w:pPr>
      <w:r>
        <w:tab/>
      </w:r>
    </w:p>
    <w:sectPr w:rsidR="005B624C" w:rsidRPr="00655569" w:rsidSect="00BF72BF">
      <w:headerReference w:type="default" r:id="rId12"/>
      <w:pgSz w:w="11906" w:h="16838" w:code="9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49B" w:rsidRDefault="005B249B" w:rsidP="00535661">
      <w:pPr>
        <w:spacing w:after="0" w:line="240" w:lineRule="auto"/>
      </w:pPr>
      <w:r>
        <w:separator/>
      </w:r>
    </w:p>
  </w:endnote>
  <w:endnote w:type="continuationSeparator" w:id="0">
    <w:p w:rsidR="005B249B" w:rsidRDefault="005B249B" w:rsidP="0053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49B" w:rsidRDefault="005B249B" w:rsidP="00535661">
      <w:pPr>
        <w:spacing w:after="0" w:line="240" w:lineRule="auto"/>
      </w:pPr>
      <w:r>
        <w:separator/>
      </w:r>
    </w:p>
  </w:footnote>
  <w:footnote w:type="continuationSeparator" w:id="0">
    <w:p w:rsidR="005B249B" w:rsidRDefault="005B249B" w:rsidP="00535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5E5" w:rsidRPr="00F90EC1" w:rsidRDefault="00BF72BF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1686289</wp:posOffset>
              </wp:positionH>
              <wp:positionV relativeFrom="paragraph">
                <wp:posOffset>-547963</wp:posOffset>
              </wp:positionV>
              <wp:extent cx="5614737" cy="128789"/>
              <wp:effectExtent l="0" t="0" r="5080" b="508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14737" cy="12878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056B6C" id="Rectángulo 2" o:spid="_x0000_s1026" style="position:absolute;margin-left:132.8pt;margin-top:-43.15pt;width:442.1pt;height:10.1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" fillcolor="#2c567a [3204]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A3C7EF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2906D5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66E881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4C5FFA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E34042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E944BFE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6C9FA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4C3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ECE58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F38959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63107F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DF34DF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FF77F3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3"/>
  </w:num>
  <w:num w:numId="5">
    <w:abstractNumId w:val="12"/>
  </w:num>
  <w:num w:numId="6">
    <w:abstractNumId w:val="11"/>
  </w:num>
  <w:num w:numId="7">
    <w:abstractNumId w:val="2"/>
  </w:num>
  <w:num w:numId="8">
    <w:abstractNumId w:val="1"/>
  </w:num>
  <w:num w:numId="9">
    <w:abstractNumId w:val="0"/>
  </w:num>
  <w:num w:numId="10">
    <w:abstractNumId w:val="6"/>
  </w:num>
  <w:num w:numId="11">
    <w:abstractNumId w:val="5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removePersonalInformation/>
  <w:removeDateAndTime/>
  <w:bordersDoNotSurroundHeader/>
  <w:bordersDoNotSurroundFooter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569"/>
    <w:rsid w:val="00017B25"/>
    <w:rsid w:val="00025178"/>
    <w:rsid w:val="000409E0"/>
    <w:rsid w:val="00047640"/>
    <w:rsid w:val="00072292"/>
    <w:rsid w:val="00073F67"/>
    <w:rsid w:val="000D4A59"/>
    <w:rsid w:val="000E3A76"/>
    <w:rsid w:val="00101DAC"/>
    <w:rsid w:val="00110328"/>
    <w:rsid w:val="00132B77"/>
    <w:rsid w:val="0014076A"/>
    <w:rsid w:val="00142FD2"/>
    <w:rsid w:val="00152220"/>
    <w:rsid w:val="001564E9"/>
    <w:rsid w:val="00166B0C"/>
    <w:rsid w:val="001705E5"/>
    <w:rsid w:val="00196A4C"/>
    <w:rsid w:val="001A7D1C"/>
    <w:rsid w:val="002163DC"/>
    <w:rsid w:val="0023645B"/>
    <w:rsid w:val="00252CC9"/>
    <w:rsid w:val="00261BD6"/>
    <w:rsid w:val="0028130D"/>
    <w:rsid w:val="00282E7E"/>
    <w:rsid w:val="002A14B7"/>
    <w:rsid w:val="002B025D"/>
    <w:rsid w:val="002B0A67"/>
    <w:rsid w:val="002C2924"/>
    <w:rsid w:val="002C3B9C"/>
    <w:rsid w:val="002E4618"/>
    <w:rsid w:val="002E4997"/>
    <w:rsid w:val="003128FE"/>
    <w:rsid w:val="003172A0"/>
    <w:rsid w:val="003271EB"/>
    <w:rsid w:val="00366C43"/>
    <w:rsid w:val="00372AA3"/>
    <w:rsid w:val="0037392E"/>
    <w:rsid w:val="003975C5"/>
    <w:rsid w:val="003A5E7E"/>
    <w:rsid w:val="003E29D3"/>
    <w:rsid w:val="003F0EAF"/>
    <w:rsid w:val="00436937"/>
    <w:rsid w:val="00444578"/>
    <w:rsid w:val="00485C8D"/>
    <w:rsid w:val="004A22A6"/>
    <w:rsid w:val="004A43D4"/>
    <w:rsid w:val="004A7F29"/>
    <w:rsid w:val="004D7624"/>
    <w:rsid w:val="004D7AA4"/>
    <w:rsid w:val="004E0B74"/>
    <w:rsid w:val="004F1245"/>
    <w:rsid w:val="004F2769"/>
    <w:rsid w:val="00535661"/>
    <w:rsid w:val="00583006"/>
    <w:rsid w:val="00597FBC"/>
    <w:rsid w:val="005B249B"/>
    <w:rsid w:val="005B624C"/>
    <w:rsid w:val="005B6801"/>
    <w:rsid w:val="005B71F2"/>
    <w:rsid w:val="005D4542"/>
    <w:rsid w:val="00616516"/>
    <w:rsid w:val="00643790"/>
    <w:rsid w:val="00652E65"/>
    <w:rsid w:val="00655569"/>
    <w:rsid w:val="00676ABB"/>
    <w:rsid w:val="00694D49"/>
    <w:rsid w:val="006B4BA9"/>
    <w:rsid w:val="006B6F1F"/>
    <w:rsid w:val="006C34C9"/>
    <w:rsid w:val="006E4F2D"/>
    <w:rsid w:val="006E725C"/>
    <w:rsid w:val="00704DC5"/>
    <w:rsid w:val="00712231"/>
    <w:rsid w:val="00714B42"/>
    <w:rsid w:val="007B1533"/>
    <w:rsid w:val="007C74BA"/>
    <w:rsid w:val="007D0574"/>
    <w:rsid w:val="007D351B"/>
    <w:rsid w:val="007F4466"/>
    <w:rsid w:val="0082378B"/>
    <w:rsid w:val="008255F7"/>
    <w:rsid w:val="00826000"/>
    <w:rsid w:val="00851242"/>
    <w:rsid w:val="00864C2E"/>
    <w:rsid w:val="00877962"/>
    <w:rsid w:val="00887CD1"/>
    <w:rsid w:val="008A5A34"/>
    <w:rsid w:val="008C16EB"/>
    <w:rsid w:val="008D7165"/>
    <w:rsid w:val="00920E9F"/>
    <w:rsid w:val="00956C35"/>
    <w:rsid w:val="0098407D"/>
    <w:rsid w:val="009A77D6"/>
    <w:rsid w:val="009C565C"/>
    <w:rsid w:val="009D0058"/>
    <w:rsid w:val="00A2623A"/>
    <w:rsid w:val="00A365C5"/>
    <w:rsid w:val="00A615F8"/>
    <w:rsid w:val="00A64F96"/>
    <w:rsid w:val="00A73265"/>
    <w:rsid w:val="00A86FA8"/>
    <w:rsid w:val="00AA3A0B"/>
    <w:rsid w:val="00AE6C73"/>
    <w:rsid w:val="00AF6005"/>
    <w:rsid w:val="00B161D2"/>
    <w:rsid w:val="00B27D54"/>
    <w:rsid w:val="00B34BD7"/>
    <w:rsid w:val="00B75154"/>
    <w:rsid w:val="00B86230"/>
    <w:rsid w:val="00B872C4"/>
    <w:rsid w:val="00B8765E"/>
    <w:rsid w:val="00BB5990"/>
    <w:rsid w:val="00BC59A6"/>
    <w:rsid w:val="00BF5113"/>
    <w:rsid w:val="00BF72BF"/>
    <w:rsid w:val="00BF7325"/>
    <w:rsid w:val="00C038F3"/>
    <w:rsid w:val="00C0699C"/>
    <w:rsid w:val="00C10852"/>
    <w:rsid w:val="00C55BB9"/>
    <w:rsid w:val="00C9389F"/>
    <w:rsid w:val="00C94A5E"/>
    <w:rsid w:val="00CB61D8"/>
    <w:rsid w:val="00D05149"/>
    <w:rsid w:val="00D21EAC"/>
    <w:rsid w:val="00D27656"/>
    <w:rsid w:val="00D27E21"/>
    <w:rsid w:val="00D503F3"/>
    <w:rsid w:val="00D51862"/>
    <w:rsid w:val="00D52014"/>
    <w:rsid w:val="00D52DA7"/>
    <w:rsid w:val="00D55EF5"/>
    <w:rsid w:val="00DC3A6F"/>
    <w:rsid w:val="00E0101A"/>
    <w:rsid w:val="00E03A43"/>
    <w:rsid w:val="00E85CBD"/>
    <w:rsid w:val="00EA567A"/>
    <w:rsid w:val="00EF505C"/>
    <w:rsid w:val="00EF7681"/>
    <w:rsid w:val="00F108E1"/>
    <w:rsid w:val="00F132F8"/>
    <w:rsid w:val="00F568D7"/>
    <w:rsid w:val="00F713E9"/>
    <w:rsid w:val="00F72EB9"/>
    <w:rsid w:val="00F90EC1"/>
    <w:rsid w:val="00F970BF"/>
    <w:rsid w:val="00FB3CB9"/>
    <w:rsid w:val="00FC665E"/>
    <w:rsid w:val="00FF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D671F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1"/>
    <w:lsdException w:name="heading 2" w:uiPriority="1"/>
    <w:lsdException w:name="heading 3" w:uiPriority="1" w:qFormat="1"/>
    <w:lsdException w:name="heading 4" w:semiHidden="1" w:uiPriority="1" w:unhideWhenUsed="1"/>
    <w:lsdException w:name="heading 5" w:semiHidden="1" w:uiPriority="1" w:unhideWhenUsed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4076A"/>
    <w:rPr>
      <w:rFonts w:ascii="Calibri" w:hAnsi="Calibri" w:cs="Calibri"/>
      <w:sz w:val="18"/>
    </w:rPr>
  </w:style>
  <w:style w:type="paragraph" w:styleId="Ttulo1">
    <w:name w:val="heading 1"/>
    <w:basedOn w:val="Normal"/>
    <w:next w:val="Normal"/>
    <w:link w:val="Ttulo1Car"/>
    <w:uiPriority w:val="1"/>
    <w:semiHidden/>
    <w:unhideWhenUsed/>
    <w:rsid w:val="0014076A"/>
    <w:pPr>
      <w:keepNext/>
      <w:keepLines/>
      <w:spacing w:line="240" w:lineRule="auto"/>
      <w:outlineLvl w:val="0"/>
    </w:pPr>
    <w:rPr>
      <w:rFonts w:ascii="Corbel" w:eastAsiaTheme="majorEastAsia" w:hAnsi="Corbel" w:cstheme="majorBidi"/>
      <w:bCs/>
      <w:caps/>
      <w:color w:val="595959" w:themeColor="text1" w:themeTint="A6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rsid w:val="0014076A"/>
    <w:pPr>
      <w:spacing w:after="40" w:line="240" w:lineRule="auto"/>
      <w:outlineLvl w:val="1"/>
    </w:pPr>
    <w:rPr>
      <w:rFonts w:ascii="Corbel" w:hAnsi="Corbel"/>
      <w:color w:val="595959" w:themeColor="text1" w:themeTint="A6"/>
      <w:sz w:val="24"/>
    </w:rPr>
  </w:style>
  <w:style w:type="paragraph" w:styleId="Ttulo3">
    <w:name w:val="heading 3"/>
    <w:basedOn w:val="Normal"/>
    <w:next w:val="Normal"/>
    <w:link w:val="Ttulo3Car"/>
    <w:uiPriority w:val="1"/>
    <w:semiHidden/>
    <w:unhideWhenUsed/>
    <w:qFormat/>
    <w:rsid w:val="0014076A"/>
    <w:pPr>
      <w:keepNext/>
      <w:keepLines/>
      <w:spacing w:before="200" w:after="0"/>
      <w:outlineLvl w:val="2"/>
    </w:pPr>
    <w:rPr>
      <w:rFonts w:ascii="Corbel" w:eastAsiaTheme="majorEastAsia" w:hAnsi="Corbel" w:cstheme="majorBidi"/>
      <w:b/>
      <w:bCs/>
      <w:color w:val="2C567A" w:themeColor="accent1"/>
    </w:rPr>
  </w:style>
  <w:style w:type="paragraph" w:styleId="Ttulo4">
    <w:name w:val="heading 4"/>
    <w:basedOn w:val="Normal"/>
    <w:next w:val="Normal"/>
    <w:link w:val="Ttulo4Car"/>
    <w:uiPriority w:val="1"/>
    <w:semiHidden/>
    <w:unhideWhenUsed/>
    <w:rsid w:val="0014076A"/>
    <w:pPr>
      <w:spacing w:after="0" w:line="240" w:lineRule="auto"/>
      <w:outlineLvl w:val="3"/>
    </w:pPr>
    <w:rPr>
      <w:rFonts w:ascii="Corbel" w:hAnsi="Corbel"/>
      <w:b/>
      <w:caps/>
      <w:color w:val="FFFFFF" w:themeColor="background1"/>
      <w:spacing w:val="10"/>
      <w:sz w:val="19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rsid w:val="0014076A"/>
    <w:pPr>
      <w:keepNext/>
      <w:keepLines/>
      <w:spacing w:before="40" w:after="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1"/>
    <w:semiHidden/>
    <w:unhideWhenUsed/>
    <w:qFormat/>
    <w:rsid w:val="0014076A"/>
    <w:pPr>
      <w:keepNext/>
      <w:keepLines/>
      <w:spacing w:before="40" w:after="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semiHidden/>
    <w:unhideWhenUsed/>
    <w:qFormat/>
    <w:rsid w:val="0014076A"/>
    <w:pPr>
      <w:keepNext/>
      <w:keepLines/>
      <w:spacing w:before="40" w:after="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semiHidden/>
    <w:unhideWhenUsed/>
    <w:qFormat/>
    <w:rsid w:val="0014076A"/>
    <w:pPr>
      <w:keepNext/>
      <w:keepLines/>
      <w:spacing w:before="40" w:after="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semiHidden/>
    <w:unhideWhenUsed/>
    <w:qFormat/>
    <w:rsid w:val="0014076A"/>
    <w:pPr>
      <w:keepNext/>
      <w:keepLines/>
      <w:spacing w:before="40" w:after="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4076A"/>
    <w:rPr>
      <w:rFonts w:ascii="Calibri" w:hAnsi="Calibri" w:cs="Calibri"/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407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076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1"/>
    <w:rsid w:val="001407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1"/>
    <w:semiHidden/>
    <w:rsid w:val="0014076A"/>
    <w:rPr>
      <w:rFonts w:ascii="Corbel" w:eastAsiaTheme="majorEastAsia" w:hAnsi="Corbel" w:cstheme="majorBidi"/>
      <w:bCs/>
      <w:caps/>
      <w:color w:val="595959" w:themeColor="text1" w:themeTint="A6"/>
      <w:sz w:val="40"/>
      <w:szCs w:val="28"/>
    </w:rPr>
  </w:style>
  <w:style w:type="paragraph" w:customStyle="1" w:styleId="Hora">
    <w:name w:val="Hora"/>
    <w:basedOn w:val="Normal"/>
    <w:qFormat/>
    <w:rsid w:val="0014076A"/>
    <w:pPr>
      <w:spacing w:after="0" w:line="240" w:lineRule="auto"/>
      <w:jc w:val="right"/>
    </w:pPr>
    <w:rPr>
      <w:color w:val="44546A" w:themeColor="text2"/>
      <w:sz w:val="22"/>
    </w:rPr>
  </w:style>
  <w:style w:type="character" w:customStyle="1" w:styleId="Ttulo2Car">
    <w:name w:val="Título 2 Car"/>
    <w:basedOn w:val="Fuentedeprrafopredeter"/>
    <w:link w:val="Ttulo2"/>
    <w:uiPriority w:val="1"/>
    <w:semiHidden/>
    <w:rsid w:val="0014076A"/>
    <w:rPr>
      <w:rFonts w:ascii="Corbel" w:hAnsi="Corbel" w:cs="Calibri"/>
      <w:color w:val="595959" w:themeColor="text1" w:themeTint="A6"/>
      <w:sz w:val="24"/>
    </w:rPr>
  </w:style>
  <w:style w:type="character" w:customStyle="1" w:styleId="Ttulo3Car">
    <w:name w:val="Título 3 Car"/>
    <w:basedOn w:val="Fuentedeprrafopredeter"/>
    <w:link w:val="Ttulo3"/>
    <w:uiPriority w:val="1"/>
    <w:semiHidden/>
    <w:rsid w:val="0014076A"/>
    <w:rPr>
      <w:rFonts w:ascii="Corbel" w:eastAsiaTheme="majorEastAsia" w:hAnsi="Corbel" w:cstheme="majorBidi"/>
      <w:b/>
      <w:bCs/>
      <w:color w:val="2C567A" w:themeColor="accent1"/>
      <w:sz w:val="18"/>
    </w:rPr>
  </w:style>
  <w:style w:type="paragraph" w:customStyle="1" w:styleId="Nombreynmero">
    <w:name w:val="Nombre y número"/>
    <w:basedOn w:val="Normal"/>
    <w:qFormat/>
    <w:rsid w:val="0014076A"/>
    <w:pPr>
      <w:spacing w:after="0" w:line="240" w:lineRule="auto"/>
    </w:pPr>
    <w:rPr>
      <w:color w:val="404040" w:themeColor="text1" w:themeTint="BF"/>
      <w:sz w:val="20"/>
    </w:rPr>
  </w:style>
  <w:style w:type="character" w:customStyle="1" w:styleId="Ttulo4Car">
    <w:name w:val="Título 4 Car"/>
    <w:basedOn w:val="Fuentedeprrafopredeter"/>
    <w:link w:val="Ttulo4"/>
    <w:uiPriority w:val="1"/>
    <w:semiHidden/>
    <w:rsid w:val="0014076A"/>
    <w:rPr>
      <w:rFonts w:ascii="Corbel" w:hAnsi="Corbel" w:cs="Calibri"/>
      <w:b/>
      <w:caps/>
      <w:color w:val="FFFFFF" w:themeColor="background1"/>
      <w:spacing w:val="10"/>
      <w:sz w:val="19"/>
    </w:rPr>
  </w:style>
  <w:style w:type="paragraph" w:customStyle="1" w:styleId="Dadelasemana">
    <w:name w:val="Día de la semana"/>
    <w:basedOn w:val="Ttulo2"/>
    <w:qFormat/>
    <w:rsid w:val="0014076A"/>
    <w:pPr>
      <w:jc w:val="center"/>
    </w:pPr>
    <w:rPr>
      <w:b/>
      <w:color w:val="44546A" w:themeColor="text2"/>
      <w:sz w:val="28"/>
    </w:rPr>
  </w:style>
  <w:style w:type="paragraph" w:customStyle="1" w:styleId="Ttulodelprograma">
    <w:name w:val="Título del programa"/>
    <w:basedOn w:val="Normal"/>
    <w:qFormat/>
    <w:rsid w:val="0014076A"/>
    <w:pPr>
      <w:keepNext/>
      <w:keepLines/>
      <w:spacing w:after="0" w:line="240" w:lineRule="auto"/>
      <w:jc w:val="center"/>
    </w:pPr>
    <w:rPr>
      <w:rFonts w:ascii="Corbel" w:eastAsiaTheme="majorEastAsia" w:hAnsi="Corbel" w:cstheme="majorBidi"/>
      <w:bCs/>
      <w:caps/>
      <w:color w:val="0072C7" w:themeColor="accent2"/>
      <w:sz w:val="52"/>
      <w:szCs w:val="28"/>
    </w:rPr>
  </w:style>
  <w:style w:type="paragraph" w:customStyle="1" w:styleId="Encabezadodecolumna">
    <w:name w:val="Encabezado de columna"/>
    <w:basedOn w:val="Ttulo4"/>
    <w:qFormat/>
    <w:rsid w:val="0014076A"/>
    <w:pPr>
      <w:outlineLvl w:val="9"/>
    </w:pPr>
    <w:rPr>
      <w:b w:val="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140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76A"/>
    <w:rPr>
      <w:rFonts w:ascii="Calibri" w:hAnsi="Calibri" w:cs="Calibri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140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76A"/>
    <w:rPr>
      <w:rFonts w:ascii="Calibri" w:hAnsi="Calibri" w:cs="Calibri"/>
      <w:sz w:val="18"/>
    </w:rPr>
  </w:style>
  <w:style w:type="character" w:customStyle="1" w:styleId="Mention">
    <w:name w:val="Mention"/>
    <w:basedOn w:val="Fuentedeprrafopredeter"/>
    <w:uiPriority w:val="99"/>
    <w:semiHidden/>
    <w:unhideWhenUsed/>
    <w:rsid w:val="0014076A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14076A"/>
    <w:pPr>
      <w:numPr>
        <w:numId w:val="5"/>
      </w:numPr>
    </w:pPr>
  </w:style>
  <w:style w:type="numbering" w:styleId="1ai">
    <w:name w:val="Outline List 1"/>
    <w:basedOn w:val="Sinlista"/>
    <w:uiPriority w:val="99"/>
    <w:semiHidden/>
    <w:unhideWhenUsed/>
    <w:rsid w:val="0014076A"/>
    <w:pPr>
      <w:numPr>
        <w:numId w:val="6"/>
      </w:numPr>
    </w:pPr>
  </w:style>
  <w:style w:type="character" w:styleId="CdigoHTML">
    <w:name w:val="HTML Code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14076A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14076A"/>
    <w:rPr>
      <w:rFonts w:ascii="Calibri" w:hAnsi="Calibri" w:cs="Calibri"/>
      <w:i/>
      <w:iCs/>
      <w:sz w:val="18"/>
    </w:rPr>
  </w:style>
  <w:style w:type="character" w:styleId="DefinicinHTML">
    <w:name w:val="HTML Definition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14076A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07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076A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99"/>
    <w:semiHidden/>
    <w:unhideWhenUsed/>
    <w:rsid w:val="0014076A"/>
    <w:pPr>
      <w:spacing w:after="100"/>
    </w:pPr>
  </w:style>
  <w:style w:type="paragraph" w:styleId="TDC2">
    <w:name w:val="toc 2"/>
    <w:basedOn w:val="Normal"/>
    <w:next w:val="Normal"/>
    <w:autoRedefine/>
    <w:uiPriority w:val="99"/>
    <w:semiHidden/>
    <w:unhideWhenUsed/>
    <w:rsid w:val="0014076A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99"/>
    <w:semiHidden/>
    <w:unhideWhenUsed/>
    <w:rsid w:val="0014076A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99"/>
    <w:semiHidden/>
    <w:unhideWhenUsed/>
    <w:rsid w:val="0014076A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99"/>
    <w:semiHidden/>
    <w:unhideWhenUsed/>
    <w:rsid w:val="0014076A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99"/>
    <w:semiHidden/>
    <w:unhideWhenUsed/>
    <w:rsid w:val="0014076A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99"/>
    <w:semiHidden/>
    <w:unhideWhenUsed/>
    <w:rsid w:val="0014076A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99"/>
    <w:semiHidden/>
    <w:unhideWhenUsed/>
    <w:rsid w:val="0014076A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99"/>
    <w:semiHidden/>
    <w:unhideWhenUsed/>
    <w:rsid w:val="0014076A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14076A"/>
    <w:pPr>
      <w:spacing w:before="240" w:after="0" w:line="276" w:lineRule="auto"/>
      <w:outlineLvl w:val="9"/>
    </w:pPr>
    <w:rPr>
      <w:bCs w:val="0"/>
      <w:cap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qFormat/>
    <w:rsid w:val="0014076A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qFormat/>
    <w:rsid w:val="0014076A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14076A"/>
  </w:style>
  <w:style w:type="character" w:styleId="Ttulodellibro">
    <w:name w:val="Book Title"/>
    <w:basedOn w:val="Fuentedeprrafopredeter"/>
    <w:uiPriority w:val="33"/>
    <w:qFormat/>
    <w:rsid w:val="0014076A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14076A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1407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14076A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14076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14076A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14076A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14076A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14076A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14076A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14076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14076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1407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14076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1407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"/>
    <w:qFormat/>
    <w:rsid w:val="0014076A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10"/>
    <w:qFormat/>
    <w:rsid w:val="0014076A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14076A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14076A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14076A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qFormat/>
    <w:rsid w:val="0014076A"/>
    <w:pPr>
      <w:ind w:left="720"/>
      <w:contextualSpacing/>
    </w:pPr>
  </w:style>
  <w:style w:type="paragraph" w:styleId="Listaconnmeros">
    <w:name w:val="List Number"/>
    <w:basedOn w:val="Normal"/>
    <w:uiPriority w:val="9"/>
    <w:qFormat/>
    <w:rsid w:val="0014076A"/>
    <w:pPr>
      <w:numPr>
        <w:numId w:val="2"/>
      </w:numPr>
      <w:contextualSpacing/>
    </w:pPr>
  </w:style>
  <w:style w:type="paragraph" w:styleId="Listaconnmeros2">
    <w:name w:val="List Number 2"/>
    <w:basedOn w:val="Normal"/>
    <w:uiPriority w:val="10"/>
    <w:qFormat/>
    <w:rsid w:val="0014076A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14076A"/>
    <w:pPr>
      <w:numPr>
        <w:numId w:val="7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14076A"/>
    <w:pPr>
      <w:numPr>
        <w:numId w:val="8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14076A"/>
    <w:pPr>
      <w:numPr>
        <w:numId w:val="9"/>
      </w:numPr>
      <w:contextualSpacing/>
    </w:pPr>
  </w:style>
  <w:style w:type="paragraph" w:styleId="Listaconvietas">
    <w:name w:val="List Bullet"/>
    <w:basedOn w:val="Normal"/>
    <w:uiPriority w:val="9"/>
    <w:qFormat/>
    <w:rsid w:val="0014076A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10"/>
    <w:qFormat/>
    <w:rsid w:val="0014076A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14076A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14076A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14076A"/>
    <w:pPr>
      <w:numPr>
        <w:numId w:val="12"/>
      </w:numPr>
      <w:contextualSpacing/>
    </w:pPr>
  </w:style>
  <w:style w:type="paragraph" w:styleId="Subttulo">
    <w:name w:val="Subtitle"/>
    <w:basedOn w:val="Normal"/>
    <w:next w:val="Normal"/>
    <w:link w:val="SubttuloCar"/>
    <w:uiPriority w:val="5"/>
    <w:qFormat/>
    <w:rsid w:val="0014076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5"/>
    <w:rsid w:val="0014076A"/>
    <w:rPr>
      <w:rFonts w:ascii="Calibri" w:eastAsiaTheme="minorEastAsia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14076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14076A"/>
    <w:pPr>
      <w:spacing w:after="0"/>
    </w:pPr>
  </w:style>
  <w:style w:type="paragraph" w:styleId="Textomacro">
    <w:name w:val="macro"/>
    <w:link w:val="TextomacroCar"/>
    <w:uiPriority w:val="99"/>
    <w:semiHidden/>
    <w:unhideWhenUsed/>
    <w:rsid w:val="001407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14076A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14076A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14076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14076A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14076A"/>
    <w:pPr>
      <w:spacing w:after="0"/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14076A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14076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76A"/>
    <w:rPr>
      <w:rFonts w:ascii="Calibri" w:hAnsi="Calibri" w:cs="Calibri"/>
      <w:i/>
      <w:iCs/>
      <w:color w:val="404040" w:themeColor="text1" w:themeTint="BF"/>
      <w:sz w:val="18"/>
    </w:rPr>
  </w:style>
  <w:style w:type="character" w:styleId="nfasis">
    <w:name w:val="Emphasis"/>
    <w:basedOn w:val="Fuentedeprrafopredeter"/>
    <w:uiPriority w:val="20"/>
    <w:qFormat/>
    <w:rsid w:val="0014076A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14076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1407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14076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4076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4076A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07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076A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14076A"/>
    <w:rPr>
      <w:rFonts w:ascii="Calibri" w:hAnsi="Calibri" w:cs="Calibri"/>
      <w:sz w:val="16"/>
      <w:szCs w:val="16"/>
    </w:rPr>
  </w:style>
  <w:style w:type="paragraph" w:styleId="Direccinsobre">
    <w:name w:val="envelope address"/>
    <w:basedOn w:val="Normal"/>
    <w:uiPriority w:val="99"/>
    <w:semiHidden/>
    <w:unhideWhenUsed/>
    <w:rsid w:val="0014076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3"/>
    <w:qFormat/>
    <w:rsid w:val="0014076A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rFonts w:eastAsiaTheme="minorEastAsia"/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14076A"/>
    <w:pPr>
      <w:spacing w:after="0" w:line="240" w:lineRule="auto"/>
    </w:pPr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14076A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14076A"/>
    <w:rPr>
      <w:rFonts w:ascii="Corbel" w:eastAsiaTheme="majorEastAsia" w:hAnsi="Corbel" w:cstheme="majorBidi"/>
      <w:color w:val="21405B" w:themeColor="accent1" w:themeShade="BF"/>
      <w:sz w:val="18"/>
    </w:rPr>
  </w:style>
  <w:style w:type="character" w:customStyle="1" w:styleId="Ttulo6Car">
    <w:name w:val="Título 6 Car"/>
    <w:basedOn w:val="Fuentedeprrafopredeter"/>
    <w:link w:val="Ttulo6"/>
    <w:uiPriority w:val="1"/>
    <w:semiHidden/>
    <w:rsid w:val="0014076A"/>
    <w:rPr>
      <w:rFonts w:ascii="Corbel" w:eastAsiaTheme="majorEastAsia" w:hAnsi="Corbel" w:cstheme="majorBidi"/>
      <w:color w:val="162A3C" w:themeColor="accent1" w:themeShade="7F"/>
      <w:sz w:val="18"/>
    </w:rPr>
  </w:style>
  <w:style w:type="character" w:customStyle="1" w:styleId="Ttulo7Car">
    <w:name w:val="Título 7 Car"/>
    <w:basedOn w:val="Fuentedeprrafopredeter"/>
    <w:link w:val="Ttulo7"/>
    <w:uiPriority w:val="1"/>
    <w:semiHidden/>
    <w:rsid w:val="0014076A"/>
    <w:rPr>
      <w:rFonts w:ascii="Corbel" w:eastAsiaTheme="majorEastAsia" w:hAnsi="Corbel" w:cstheme="majorBidi"/>
      <w:i/>
      <w:iCs/>
      <w:color w:val="162A3C" w:themeColor="accent1" w:themeShade="7F"/>
      <w:sz w:val="18"/>
    </w:rPr>
  </w:style>
  <w:style w:type="character" w:customStyle="1" w:styleId="Ttulo8Car">
    <w:name w:val="Título 8 Car"/>
    <w:basedOn w:val="Fuentedeprrafopredeter"/>
    <w:link w:val="Ttulo8"/>
    <w:uiPriority w:val="1"/>
    <w:semiHidden/>
    <w:rsid w:val="0014076A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1"/>
    <w:semiHidden/>
    <w:rsid w:val="0014076A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14076A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99"/>
    <w:semiHidden/>
    <w:unhideWhenUsed/>
    <w:rsid w:val="0014076A"/>
    <w:pPr>
      <w:spacing w:after="0" w:line="240" w:lineRule="auto"/>
    </w:pPr>
    <w:rPr>
      <w:rFonts w:ascii="Calibri" w:hAnsi="Calibri" w:cs="Calibri"/>
      <w:sz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14076A"/>
  </w:style>
  <w:style w:type="character" w:customStyle="1" w:styleId="FechaCar">
    <w:name w:val="Fecha Car"/>
    <w:basedOn w:val="Fuentedeprrafopredeter"/>
    <w:link w:val="Fecha"/>
    <w:uiPriority w:val="99"/>
    <w:semiHidden/>
    <w:rsid w:val="0014076A"/>
    <w:rPr>
      <w:rFonts w:ascii="Calibri" w:hAnsi="Calibri" w:cs="Calibri"/>
      <w:sz w:val="18"/>
    </w:rPr>
  </w:style>
  <w:style w:type="character" w:styleId="Referenciaintensa">
    <w:name w:val="Intense Reference"/>
    <w:basedOn w:val="Fuentedeprrafopredeter"/>
    <w:uiPriority w:val="32"/>
    <w:qFormat/>
    <w:rsid w:val="0014076A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76A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76A"/>
    <w:rPr>
      <w:rFonts w:ascii="Calibri" w:hAnsi="Calibri" w:cs="Calibri"/>
      <w:i/>
      <w:iCs/>
      <w:color w:val="2C567A" w:themeColor="accent1"/>
      <w:sz w:val="18"/>
    </w:rPr>
  </w:style>
  <w:style w:type="character" w:styleId="nfasisintenso">
    <w:name w:val="Intense Emphasis"/>
    <w:basedOn w:val="Fuentedeprrafopredeter"/>
    <w:uiPriority w:val="21"/>
    <w:qFormat/>
    <w:rsid w:val="0014076A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14076A"/>
    <w:rPr>
      <w:rFonts w:ascii="Times New Roman" w:hAnsi="Times New Roman" w:cs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14076A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4076A"/>
    <w:rPr>
      <w:rFonts w:ascii="Calibri" w:hAnsi="Calibri" w:cs="Calibri"/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4"/>
    <w:qFormat/>
    <w:rsid w:val="0014076A"/>
    <w:pPr>
      <w:spacing w:after="0" w:line="240" w:lineRule="auto"/>
      <w:contextualSpacing/>
    </w:pPr>
    <w:rPr>
      <w:rFonts w:ascii="Corbel" w:eastAsiaTheme="majorEastAsia" w:hAnsi="Corbel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4"/>
    <w:rsid w:val="0014076A"/>
    <w:rPr>
      <w:rFonts w:ascii="Corbel" w:eastAsiaTheme="majorEastAsia" w:hAnsi="Corbel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4076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4076A"/>
    <w:rPr>
      <w:rFonts w:ascii="Calibri" w:hAnsi="Calibri" w:cs="Calibri"/>
      <w:sz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4076A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4076A"/>
    <w:rPr>
      <w:rFonts w:ascii="Calibri" w:hAnsi="Calibri" w:cs="Calibri"/>
      <w:sz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4076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4076A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076A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076A"/>
    <w:rPr>
      <w:rFonts w:ascii="Calibri" w:hAnsi="Calibri" w:cs="Calibri"/>
      <w:sz w:val="18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14076A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14076A"/>
    <w:rPr>
      <w:rFonts w:ascii="Calibri" w:hAnsi="Calibri" w:cs="Calibri"/>
      <w:sz w:val="18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14076A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14076A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14076A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14076A"/>
    <w:rPr>
      <w:rFonts w:ascii="Calibri" w:hAnsi="Calibri" w:cs="Calibri"/>
      <w:sz w:val="18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076A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076A"/>
    <w:rPr>
      <w:rFonts w:ascii="Calibri" w:hAnsi="Calibri" w:cs="Calibri"/>
      <w:sz w:val="18"/>
    </w:rPr>
  </w:style>
  <w:style w:type="paragraph" w:styleId="Sangranormal">
    <w:name w:val="Normal Indent"/>
    <w:basedOn w:val="Normal"/>
    <w:uiPriority w:val="99"/>
    <w:semiHidden/>
    <w:unhideWhenUsed/>
    <w:qFormat/>
    <w:rsid w:val="0014076A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14076A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14076A"/>
    <w:rPr>
      <w:rFonts w:ascii="Calibri" w:hAnsi="Calibri" w:cs="Calibri"/>
      <w:sz w:val="18"/>
    </w:rPr>
  </w:style>
  <w:style w:type="table" w:styleId="Tablamoderna">
    <w:name w:val="Table Contemporary"/>
    <w:basedOn w:val="Tablanormal"/>
    <w:uiPriority w:val="99"/>
    <w:semiHidden/>
    <w:unhideWhenUsed/>
    <w:rsid w:val="0014076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99"/>
    <w:semiHidden/>
    <w:unhideWhenUsed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99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2">
    <w:name w:val="List Table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3">
    <w:name w:val="List Table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14076A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14076A"/>
    <w:rPr>
      <w:rFonts w:ascii="Calibri" w:hAnsi="Calibri" w:cs="Calibri"/>
      <w:sz w:val="18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14076A"/>
  </w:style>
  <w:style w:type="character" w:customStyle="1" w:styleId="SaludoCar">
    <w:name w:val="Saludo Car"/>
    <w:basedOn w:val="Fuentedeprrafopredeter"/>
    <w:link w:val="Saludo"/>
    <w:uiPriority w:val="99"/>
    <w:semiHidden/>
    <w:rsid w:val="0014076A"/>
    <w:rPr>
      <w:rFonts w:ascii="Calibri" w:hAnsi="Calibri" w:cs="Calibri"/>
      <w:sz w:val="18"/>
    </w:rPr>
  </w:style>
  <w:style w:type="table" w:styleId="Tablaconcolumnas1">
    <w:name w:val="Table Columns 1"/>
    <w:basedOn w:val="Tablanormal"/>
    <w:uiPriority w:val="99"/>
    <w:semiHidden/>
    <w:unhideWhenUsed/>
    <w:rsid w:val="0014076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14076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14076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14076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14076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14076A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14076A"/>
    <w:rPr>
      <w:rFonts w:ascii="Calibri" w:hAnsi="Calibri" w:cs="Calibri"/>
      <w:sz w:val="18"/>
    </w:rPr>
  </w:style>
  <w:style w:type="table" w:styleId="Tablabsica1">
    <w:name w:val="Table Simple 1"/>
    <w:basedOn w:val="Tablanormal"/>
    <w:uiPriority w:val="99"/>
    <w:semiHidden/>
    <w:unhideWhenUsed/>
    <w:rsid w:val="0014076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14076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14076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14076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14076A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1407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4076A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14076A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14076A"/>
    <w:rPr>
      <w:rFonts w:ascii="Calibri" w:hAnsi="Calibri" w:cs="Calibri"/>
      <w:sz w:val="18"/>
    </w:rPr>
  </w:style>
  <w:style w:type="table" w:styleId="Tablaconcuadrcula1">
    <w:name w:val="Table Grid 1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14076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14076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14076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14076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1407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1clara">
    <w:name w:val="Grid Table 1 Light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3">
    <w:name w:val="Grid Table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14076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14076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14076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14076A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4076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4076A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14076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14076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1407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140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"/>
    <w:qFormat/>
    <w:rsid w:val="0014076A"/>
    <w:rPr>
      <w:rFonts w:ascii="Calibri" w:hAnsi="Calibri" w:cs="Calibri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4076A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14076A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paragraph" w:styleId="Descripcin">
    <w:name w:val="caption"/>
    <w:basedOn w:val="Normal"/>
    <w:next w:val="Normal"/>
    <w:uiPriority w:val="99"/>
    <w:semiHidden/>
    <w:unhideWhenUsed/>
    <w:rsid w:val="0014076A"/>
    <w:pPr>
      <w:spacing w:line="240" w:lineRule="auto"/>
    </w:pPr>
    <w:rPr>
      <w:i/>
      <w:iCs/>
      <w:color w:val="44546A" w:themeColor="text2"/>
      <w:szCs w:val="18"/>
    </w:rPr>
  </w:style>
  <w:style w:type="paragraph" w:customStyle="1" w:styleId="Informacindecontacto">
    <w:name w:val="Información de contacto"/>
    <w:basedOn w:val="Normal"/>
    <w:uiPriority w:val="2"/>
    <w:qFormat/>
    <w:rsid w:val="00655569"/>
    <w:pPr>
      <w:spacing w:before="40" w:after="0" w:line="240" w:lineRule="auto"/>
      <w:jc w:val="right"/>
    </w:pPr>
    <w:rPr>
      <w:rFonts w:asciiTheme="minorHAnsi" w:eastAsiaTheme="minorHAnsi" w:hAnsiTheme="minorHAnsi" w:cstheme="minorBidi"/>
      <w:color w:val="595959" w:themeColor="text1" w:themeTint="A6"/>
      <w:kern w:val="20"/>
      <w:szCs w:val="20"/>
    </w:rPr>
  </w:style>
  <w:style w:type="paragraph" w:customStyle="1" w:styleId="Nombre">
    <w:name w:val="Nombre"/>
    <w:basedOn w:val="Normal"/>
    <w:next w:val="Normal"/>
    <w:uiPriority w:val="1"/>
    <w:qFormat/>
    <w:rsid w:val="00655569"/>
    <w:pPr>
      <w:pBdr>
        <w:top w:val="single" w:sz="4" w:space="4" w:color="2C567A" w:themeColor="accent1"/>
        <w:left w:val="single" w:sz="4" w:space="6" w:color="2C567A" w:themeColor="accent1"/>
        <w:bottom w:val="single" w:sz="4" w:space="4" w:color="2C567A" w:themeColor="accent1"/>
        <w:right w:val="single" w:sz="4" w:space="6" w:color="2C567A" w:themeColor="accent1"/>
      </w:pBdr>
      <w:shd w:val="clear" w:color="auto" w:fill="2C567A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TSGBA\AppData\Roaming\Microsoft\Plantillas\Calendario%20de%20citas%20de%20esferas%20azu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C4E347B8CFC474199EA9B9C0AEF7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9B58F-3CB1-41ED-8D84-8F781ED7D6AE}"/>
      </w:docPartPr>
      <w:docPartBody>
        <w:p w:rsidR="00C37936" w:rsidRDefault="00F51D7D" w:rsidP="00F51D7D">
          <w:pPr>
            <w:pStyle w:val="4C4E347B8CFC474199EA9B9C0AEF78DA"/>
          </w:pPr>
          <w:r w:rsidRPr="000F33A6">
            <w:t>[Código postal, ciudad y provincia o estado]</w:t>
          </w:r>
        </w:p>
      </w:docPartBody>
    </w:docPart>
    <w:docPart>
      <w:docPartPr>
        <w:name w:val="EF5568BE2B434C50AEA4CB00534D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EEA50-89B2-404B-8802-27883B6B324E}"/>
      </w:docPartPr>
      <w:docPartBody>
        <w:p w:rsidR="00C37936" w:rsidRDefault="00F51D7D" w:rsidP="00F51D7D">
          <w:pPr>
            <w:pStyle w:val="EF5568BE2B434C50AEA4CB00534D4C5D"/>
          </w:pPr>
          <w:r w:rsidRPr="000F33A6">
            <w:t>[Teléfono]</w:t>
          </w:r>
        </w:p>
      </w:docPartBody>
    </w:docPart>
    <w:docPart>
      <w:docPartPr>
        <w:name w:val="1E830D0A975D427F9E60701DABC96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9F076-C98C-4FFE-9CAD-F0FDEA75840B}"/>
      </w:docPartPr>
      <w:docPartBody>
        <w:p w:rsidR="00C37936" w:rsidRDefault="00F51D7D" w:rsidP="00F51D7D">
          <w:pPr>
            <w:pStyle w:val="1E830D0A975D427F9E60701DABC96912"/>
          </w:pPr>
          <w:r w:rsidRPr="000F33A6">
            <w:t>[Sitio web]</w:t>
          </w:r>
        </w:p>
      </w:docPartBody>
    </w:docPart>
    <w:docPart>
      <w:docPartPr>
        <w:name w:val="150C232379A94F40816083E846A34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38134-C028-4689-89A0-912E85490746}"/>
      </w:docPartPr>
      <w:docPartBody>
        <w:p w:rsidR="00C37936" w:rsidRDefault="00F51D7D" w:rsidP="00F51D7D">
          <w:pPr>
            <w:pStyle w:val="150C232379A94F40816083E846A34DDD"/>
          </w:pPr>
          <w:r w:rsidRPr="000F33A6">
            <w:rPr>
              <w:rStyle w:val="nfasis"/>
            </w:rPr>
            <w:t>[Correo electrónico]</w:t>
          </w:r>
        </w:p>
      </w:docPartBody>
    </w:docPart>
    <w:docPart>
      <w:docPartPr>
        <w:name w:val="2158A30864364DC996688C3275061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14D25-061F-46FE-A1BE-351AEAB3A25F}"/>
      </w:docPartPr>
      <w:docPartBody>
        <w:p w:rsidR="00C37936" w:rsidRDefault="00F51D7D" w:rsidP="00F51D7D">
          <w:pPr>
            <w:pStyle w:val="2158A30864364DC996688C3275061AE7"/>
          </w:pPr>
          <w:r w:rsidRPr="000F33A6">
            <w:t>[Su nombre]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D7D"/>
    <w:rsid w:val="00605CE5"/>
    <w:rsid w:val="006D38BA"/>
    <w:rsid w:val="00C37936"/>
    <w:rsid w:val="00E46BCE"/>
    <w:rsid w:val="00F5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2242199CEDC4303A9D0D08D04BC1A5A">
    <w:name w:val="E2242199CEDC4303A9D0D08D04BC1A5A"/>
  </w:style>
  <w:style w:type="character" w:styleId="Textodelmarcadordeposicin">
    <w:name w:val="Placeholder Text"/>
    <w:basedOn w:val="Fuentedeprrafopredeter"/>
    <w:uiPriority w:val="99"/>
    <w:semiHidden/>
    <w:rsid w:val="00F51D7D"/>
    <w:rPr>
      <w:rFonts w:ascii="Calibri" w:hAnsi="Calibri" w:cs="Calibri"/>
      <w:color w:val="808080"/>
    </w:rPr>
  </w:style>
  <w:style w:type="paragraph" w:customStyle="1" w:styleId="FC7DB66350954BA2A3E7E21DAD732DBD">
    <w:name w:val="FC7DB66350954BA2A3E7E21DAD732DBD"/>
  </w:style>
  <w:style w:type="paragraph" w:customStyle="1" w:styleId="A7F3DD5441EE450EB460F4D2FE26153C">
    <w:name w:val="A7F3DD5441EE450EB460F4D2FE26153C"/>
  </w:style>
  <w:style w:type="paragraph" w:customStyle="1" w:styleId="FFEF23FBF16846B5BBFA88C64AEFB374">
    <w:name w:val="FFEF23FBF16846B5BBFA88C64AEFB374"/>
  </w:style>
  <w:style w:type="paragraph" w:customStyle="1" w:styleId="2D210604E61B4B20A1C03FADC28C2BBE">
    <w:name w:val="2D210604E61B4B20A1C03FADC28C2BBE"/>
  </w:style>
  <w:style w:type="paragraph" w:customStyle="1" w:styleId="438FC6D395C14ADD9863BE2FFE730C1D">
    <w:name w:val="438FC6D395C14ADD9863BE2FFE730C1D"/>
  </w:style>
  <w:style w:type="paragraph" w:customStyle="1" w:styleId="95EEF0C282304CFA9FC5853D31FCAD00">
    <w:name w:val="95EEF0C282304CFA9FC5853D31FCAD00"/>
  </w:style>
  <w:style w:type="paragraph" w:customStyle="1" w:styleId="1A12A1958C08416DA03BE52DA369A1DF">
    <w:name w:val="1A12A1958C08416DA03BE52DA369A1DF"/>
  </w:style>
  <w:style w:type="paragraph" w:customStyle="1" w:styleId="82A704D9C96C4D60925ACFBD3325143C">
    <w:name w:val="82A704D9C96C4D60925ACFBD3325143C"/>
    <w:rsid w:val="00F51D7D"/>
  </w:style>
  <w:style w:type="paragraph" w:customStyle="1" w:styleId="8CBE5512BFCF44B99D0ADAE8C6650894">
    <w:name w:val="8CBE5512BFCF44B99D0ADAE8C6650894"/>
    <w:rsid w:val="00F51D7D"/>
  </w:style>
  <w:style w:type="paragraph" w:customStyle="1" w:styleId="279611F939FA47938022590FF0FBA4E3">
    <w:name w:val="279611F939FA47938022590FF0FBA4E3"/>
    <w:rsid w:val="00F51D7D"/>
  </w:style>
  <w:style w:type="character" w:styleId="nfasis">
    <w:name w:val="Emphasis"/>
    <w:basedOn w:val="Fuentedeprrafopredeter"/>
    <w:uiPriority w:val="2"/>
    <w:unhideWhenUsed/>
    <w:qFormat/>
    <w:rsid w:val="00F51D7D"/>
    <w:rPr>
      <w:color w:val="5B9BD5" w:themeColor="accent1"/>
    </w:rPr>
  </w:style>
  <w:style w:type="paragraph" w:customStyle="1" w:styleId="E65C816413CA4D7790282E0A88A83A86">
    <w:name w:val="E65C816413CA4D7790282E0A88A83A86"/>
    <w:rsid w:val="00F51D7D"/>
  </w:style>
  <w:style w:type="paragraph" w:customStyle="1" w:styleId="D19BBB3252EA4215A5898148AA470D39">
    <w:name w:val="D19BBB3252EA4215A5898148AA470D39"/>
    <w:rsid w:val="00F51D7D"/>
  </w:style>
  <w:style w:type="paragraph" w:customStyle="1" w:styleId="4C4E347B8CFC474199EA9B9C0AEF78DA">
    <w:name w:val="4C4E347B8CFC474199EA9B9C0AEF78DA"/>
    <w:rsid w:val="00F51D7D"/>
  </w:style>
  <w:style w:type="paragraph" w:customStyle="1" w:styleId="EF5568BE2B434C50AEA4CB00534D4C5D">
    <w:name w:val="EF5568BE2B434C50AEA4CB00534D4C5D"/>
    <w:rsid w:val="00F51D7D"/>
  </w:style>
  <w:style w:type="paragraph" w:customStyle="1" w:styleId="1E830D0A975D427F9E60701DABC96912">
    <w:name w:val="1E830D0A975D427F9E60701DABC96912"/>
    <w:rsid w:val="00F51D7D"/>
  </w:style>
  <w:style w:type="paragraph" w:customStyle="1" w:styleId="150C232379A94F40816083E846A34DDD">
    <w:name w:val="150C232379A94F40816083E846A34DDD"/>
    <w:rsid w:val="00F51D7D"/>
  </w:style>
  <w:style w:type="paragraph" w:customStyle="1" w:styleId="2158A30864364DC996688C3275061AE7">
    <w:name w:val="2158A30864364DC996688C3275061AE7"/>
    <w:rsid w:val="00F51D7D"/>
  </w:style>
  <w:style w:type="paragraph" w:customStyle="1" w:styleId="09C8A814490045CAB5C59832F454022D">
    <w:name w:val="09C8A814490045CAB5C59832F454022D"/>
    <w:rsid w:val="00F51D7D"/>
  </w:style>
  <w:style w:type="paragraph" w:customStyle="1" w:styleId="6B8759A82EED409A97DFE8FAE068F276">
    <w:name w:val="6B8759A82EED409A97DFE8FAE068F276"/>
    <w:rsid w:val="00F51D7D"/>
  </w:style>
  <w:style w:type="paragraph" w:customStyle="1" w:styleId="4762B782F9444DEC8FA15B9159C590AD">
    <w:name w:val="4762B782F9444DEC8FA15B9159C590AD"/>
    <w:rsid w:val="00F51D7D"/>
  </w:style>
  <w:style w:type="paragraph" w:customStyle="1" w:styleId="EB6B2D2DEBB04714942234124B3A3CE8">
    <w:name w:val="EB6B2D2DEBB04714942234124B3A3CE8"/>
    <w:rsid w:val="00F51D7D"/>
  </w:style>
  <w:style w:type="paragraph" w:customStyle="1" w:styleId="9B801DD95B154743B5BF91FF6E75495A">
    <w:name w:val="9B801DD95B154743B5BF91FF6E75495A"/>
    <w:rsid w:val="00F51D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>Area de Desarrollo de Sistemas</CompanyPhone>
  <CompanyFax/>
  <CompanyEmail>Actividades: Marzo - Abril (2025)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71011F-4A5D-4E33-B2F7-1E85CCCC09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D3B97F-3578-4CD0-ACBB-992EEED4C1C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02669F5-8F88-46CA-B1F0-7720E24D9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8DCFAB7-1593-44B4-AD76-57C390853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Calendario de citas de esferas azules</Template>
  <TotalTime>0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>Dir de linea. Winyer Handes</cp:keywords>
  <cp:lastModifiedBy/>
  <cp:revision>1</cp:revision>
  <dcterms:created xsi:type="dcterms:W3CDTF">2024-10-03T12:55:00Z</dcterms:created>
  <dcterms:modified xsi:type="dcterms:W3CDTF">2025-03-17T17:54:00Z</dcterms:modified>
  <cp:category>Dirección General de Tecnología y Sistematización de Procesos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